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25D" w14:textId="77777777" w:rsidR="000144E3" w:rsidRPr="000144E3" w:rsidRDefault="000144E3" w:rsidP="000144E3">
      <w:pPr>
        <w:tabs>
          <w:tab w:val="left" w:pos="720"/>
        </w:tabs>
        <w:jc w:val="center"/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</w:pPr>
      <w:r w:rsidRPr="000144E3">
        <w:rPr>
          <w:rFonts w:ascii="Times New Roman" w:hAnsi="Times New Roman" w:cs="Times New Roman"/>
          <w:b/>
          <w:sz w:val="22"/>
          <w:szCs w:val="22"/>
          <w:lang w:eastAsia="ko-KR"/>
        </w:rPr>
        <w:t>KBS MISSION</w:t>
      </w:r>
    </w:p>
    <w:p w14:paraId="58E3B564" w14:textId="77777777" w:rsidR="000144E3" w:rsidRPr="000144E3" w:rsidRDefault="000144E3" w:rsidP="000144E3">
      <w:pPr>
        <w:tabs>
          <w:tab w:val="left" w:pos="720"/>
        </w:tabs>
        <w:jc w:val="center"/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</w:pPr>
      <w:r w:rsidRPr="000144E3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>We educate students and generate business knowledge to lead and contribute to a globalized world</w:t>
      </w:r>
    </w:p>
    <w:p w14:paraId="32B2B298" w14:textId="77777777" w:rsidR="000144E3" w:rsidRPr="000144E3" w:rsidRDefault="000144E3" w:rsidP="000144E3">
      <w:pPr>
        <w:tabs>
          <w:tab w:val="left" w:pos="720"/>
        </w:tabs>
        <w:jc w:val="center"/>
        <w:rPr>
          <w:rFonts w:ascii="Times New Roman" w:hAnsi="Times New Roman" w:cs="Times New Roman"/>
          <w:b/>
          <w:sz w:val="22"/>
          <w:szCs w:val="22"/>
          <w:lang w:eastAsia="ko-KR"/>
        </w:rPr>
      </w:pPr>
      <w:r w:rsidRPr="000144E3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>in a responsible and practical manner.</w:t>
      </w:r>
    </w:p>
    <w:p w14:paraId="0C7A2EF7" w14:textId="77777777" w:rsidR="000144E3" w:rsidRPr="000144E3" w:rsidRDefault="000144E3" w:rsidP="00E002AE">
      <w:pPr>
        <w:tabs>
          <w:tab w:val="left" w:pos="720"/>
        </w:tabs>
        <w:jc w:val="center"/>
        <w:rPr>
          <w:rFonts w:ascii="Times New Roman" w:hAnsi="Times New Roman" w:cs="Times New Roman"/>
          <w:b/>
          <w:sz w:val="22"/>
          <w:szCs w:val="22"/>
          <w:lang w:eastAsia="ko-KR"/>
        </w:rPr>
      </w:pPr>
    </w:p>
    <w:p w14:paraId="4668609E" w14:textId="77777777" w:rsidR="00090F1C" w:rsidRPr="00E002AE" w:rsidRDefault="000144E3" w:rsidP="00E002AE">
      <w:pPr>
        <w:tabs>
          <w:tab w:val="left" w:pos="720"/>
        </w:tabs>
        <w:jc w:val="center"/>
        <w:rPr>
          <w:rFonts w:ascii="Times New Roman" w:eastAsia="맑은 고딕" w:hAnsi="Times New Roman" w:cs="Times New Roman"/>
          <w:b/>
          <w:i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/>
          <w:sz w:val="22"/>
          <w:szCs w:val="22"/>
          <w:lang w:eastAsia="ko-KR"/>
        </w:rPr>
        <w:t>KB</w:t>
      </w:r>
      <w:r w:rsidR="00081996">
        <w:rPr>
          <w:rFonts w:ascii="Times New Roman" w:hAnsi="Times New Roman" w:cs="Times New Roman"/>
          <w:b/>
          <w:sz w:val="22"/>
          <w:szCs w:val="22"/>
          <w:lang w:eastAsia="ko-KR"/>
        </w:rPr>
        <w:t>S Values</w:t>
      </w:r>
    </w:p>
    <w:p w14:paraId="2D4F71A7" w14:textId="77777777" w:rsidR="00090F1C" w:rsidRPr="00E002AE" w:rsidRDefault="00090F1C" w:rsidP="00E002AE">
      <w:pPr>
        <w:tabs>
          <w:tab w:val="left" w:pos="720"/>
        </w:tabs>
        <w:jc w:val="center"/>
        <w:rPr>
          <w:rFonts w:ascii="Times New Roman" w:eastAsia="맑은 고딕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eastAsia="HY견고딕" w:hAnsi="Times New Roman" w:cs="Times New Roman"/>
          <w:i/>
          <w:sz w:val="22"/>
          <w:szCs w:val="22"/>
        </w:rPr>
        <w:t>Globalizatio</w:t>
      </w:r>
      <w:r w:rsidRPr="00E002AE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 xml:space="preserve">n, </w:t>
      </w:r>
      <w:r w:rsidRPr="00E002AE">
        <w:rPr>
          <w:rFonts w:ascii="Times New Roman" w:eastAsia="HY견고딕" w:hAnsi="Times New Roman" w:cs="Times New Roman"/>
          <w:i/>
          <w:sz w:val="22"/>
          <w:szCs w:val="22"/>
        </w:rPr>
        <w:t>Practicality</w:t>
      </w:r>
      <w:r w:rsidRPr="00E002AE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 xml:space="preserve">, </w:t>
      </w:r>
      <w:r w:rsidRPr="00E002AE">
        <w:rPr>
          <w:rFonts w:ascii="Times New Roman" w:eastAsia="HY견고딕" w:hAnsi="Times New Roman" w:cs="Times New Roman"/>
          <w:i/>
          <w:sz w:val="22"/>
          <w:szCs w:val="22"/>
        </w:rPr>
        <w:t>Leadership</w:t>
      </w:r>
      <w:r w:rsidRPr="00E002AE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 xml:space="preserve">, </w:t>
      </w:r>
      <w:r w:rsidR="000144E3">
        <w:rPr>
          <w:rFonts w:ascii="Times New Roman" w:eastAsia="HY견고딕" w:hAnsi="Times New Roman" w:cs="Times New Roman"/>
          <w:i/>
          <w:sz w:val="22"/>
          <w:szCs w:val="22"/>
        </w:rPr>
        <w:t>Integrity</w:t>
      </w:r>
    </w:p>
    <w:p w14:paraId="5BC7EEDB" w14:textId="77777777" w:rsidR="0036257B" w:rsidRDefault="0036257B" w:rsidP="00E002AE">
      <w:pPr>
        <w:suppressAutoHyphens/>
        <w:jc w:val="center"/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</w:pPr>
    </w:p>
    <w:p w14:paraId="20232393" w14:textId="77777777" w:rsidR="000144E3" w:rsidRPr="001C51FA" w:rsidRDefault="000144E3" w:rsidP="00E002AE">
      <w:pPr>
        <w:suppressAutoHyphens/>
        <w:jc w:val="center"/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</w:pPr>
    </w:p>
    <w:p w14:paraId="7F1873F9" w14:textId="77777777" w:rsidR="00FE63AF" w:rsidRPr="00E002AE" w:rsidRDefault="0083409E" w:rsidP="00E002AE">
      <w:pPr>
        <w:suppressAutoHyphens/>
        <w:jc w:val="center"/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  <w:t xml:space="preserve">GLOBAL BUSINESS </w:t>
      </w:r>
      <w:r w:rsidR="0006267E" w:rsidRPr="00E002AE"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  <w:t>ENVIRONMENT AND ETHICS</w:t>
      </w:r>
    </w:p>
    <w:p w14:paraId="682612C9" w14:textId="12BACC5A" w:rsidR="008F1C6E" w:rsidRPr="00E002AE" w:rsidRDefault="008F1C6E" w:rsidP="001C51FA">
      <w:pPr>
        <w:tabs>
          <w:tab w:val="center" w:pos="4680"/>
          <w:tab w:val="left" w:pos="8350"/>
        </w:tabs>
        <w:suppressAutoHyphens/>
        <w:jc w:val="center"/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  <w:t>G</w:t>
      </w:r>
      <w:r w:rsidR="00E13F1F" w:rsidRPr="00E002AE"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  <w:t>raduate School of Busines</w:t>
      </w:r>
      <w:r w:rsidR="001C51FA">
        <w:rPr>
          <w:rFonts w:ascii="Times New Roman" w:hAnsi="Times New Roman" w:cs="Times New Roman" w:hint="eastAsia"/>
          <w:b/>
          <w:bCs/>
          <w:spacing w:val="-3"/>
          <w:sz w:val="22"/>
          <w:szCs w:val="22"/>
          <w:lang w:eastAsia="ko-KR"/>
        </w:rPr>
        <w:t>s</w:t>
      </w:r>
    </w:p>
    <w:p w14:paraId="17ABA8A0" w14:textId="77777777" w:rsidR="002264E3" w:rsidRPr="00E002AE" w:rsidRDefault="004B01BD" w:rsidP="00E002AE">
      <w:pPr>
        <w:tabs>
          <w:tab w:val="center" w:pos="4680"/>
        </w:tabs>
        <w:suppressAutoHyphens/>
        <w:jc w:val="center"/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  <w:t>Konkuk University</w:t>
      </w:r>
    </w:p>
    <w:p w14:paraId="2F70C26A" w14:textId="1ED9DEF6" w:rsidR="00FE63AF" w:rsidRPr="00E002AE" w:rsidRDefault="00451CF6" w:rsidP="00E002AE">
      <w:pPr>
        <w:tabs>
          <w:tab w:val="center" w:pos="4680"/>
        </w:tabs>
        <w:suppressAutoHyphens/>
        <w:jc w:val="center"/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/>
          <w:bCs/>
          <w:spacing w:val="-3"/>
          <w:sz w:val="22"/>
          <w:szCs w:val="22"/>
          <w:lang w:eastAsia="ko-KR"/>
        </w:rPr>
        <w:t>Fall</w:t>
      </w:r>
      <w:r w:rsidR="00B02F96">
        <w:rPr>
          <w:rFonts w:ascii="Times New Roman" w:hAnsi="Times New Roman" w:cs="Times New Roman"/>
          <w:b/>
          <w:bCs/>
          <w:spacing w:val="-3"/>
          <w:sz w:val="22"/>
          <w:szCs w:val="22"/>
          <w:lang w:eastAsia="ko-KR"/>
        </w:rPr>
        <w:t xml:space="preserve"> 202</w:t>
      </w:r>
      <w:r>
        <w:rPr>
          <w:rFonts w:ascii="Times New Roman" w:hAnsi="Times New Roman" w:cs="Times New Roman" w:hint="eastAsia"/>
          <w:b/>
          <w:bCs/>
          <w:spacing w:val="-3"/>
          <w:sz w:val="22"/>
          <w:szCs w:val="22"/>
          <w:lang w:eastAsia="ko-KR"/>
        </w:rPr>
        <w:t>5</w:t>
      </w:r>
    </w:p>
    <w:p w14:paraId="13DF3081" w14:textId="77777777" w:rsidR="00FE63AF" w:rsidRPr="00E002AE" w:rsidRDefault="00FE63AF" w:rsidP="00E002AE">
      <w:pPr>
        <w:tabs>
          <w:tab w:val="center" w:pos="4680"/>
        </w:tabs>
        <w:suppressAutoHyphens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74549017" w14:textId="77777777" w:rsidR="00FE63AF" w:rsidRPr="00E002AE" w:rsidRDefault="00FE63AF" w:rsidP="00E002AE">
      <w:pPr>
        <w:tabs>
          <w:tab w:val="center" w:pos="0"/>
        </w:tabs>
        <w:suppressAutoHyphens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</w:rPr>
        <w:t>Instructor: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ab/>
        <w:t>Dr. K</w:t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</w:rPr>
        <w:t>wangsoo Kim</w:t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</w:rPr>
        <w:tab/>
        <w:t>Phone:</w:t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8F1C6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     </w:t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450-4146</w:t>
      </w:r>
    </w:p>
    <w:p w14:paraId="6B28AA47" w14:textId="77777777" w:rsidR="00FE63AF" w:rsidRPr="00E002AE" w:rsidRDefault="00FE63AF" w:rsidP="00E002AE">
      <w:pPr>
        <w:tabs>
          <w:tab w:val="center" w:pos="0"/>
        </w:tabs>
        <w:suppressAutoHyphens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</w:rPr>
        <w:t>Office: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8F1C6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</w:t>
      </w:r>
      <w:r w:rsidR="009C574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Room 514, Business Building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>E-mail: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8F1C6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     </w:t>
      </w:r>
      <w:r w:rsidR="003A142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kkim@konkuk.ac.kr</w:t>
      </w:r>
    </w:p>
    <w:p w14:paraId="1219639A" w14:textId="0FC5BF35" w:rsidR="00FE63AF" w:rsidRPr="00E002AE" w:rsidRDefault="003A1425" w:rsidP="00E002AE">
      <w:pPr>
        <w:tabs>
          <w:tab w:val="center" w:pos="0"/>
        </w:tabs>
        <w:suppressAutoHyphens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Office Hours: </w:t>
      </w:r>
      <w:r w:rsidR="009C574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896F3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A</w:t>
      </w:r>
      <w:r w:rsidR="000626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fter class or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by appointment</w:t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1C2CE3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896F3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Class Hours: </w:t>
      </w:r>
      <w:r w:rsidR="008F1C6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</w:t>
      </w:r>
      <w:r w:rsidR="00E174E9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</w:t>
      </w:r>
      <w:r w:rsidR="005E09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u</w:t>
      </w:r>
      <w:r w:rsidR="00E174E9">
        <w:rPr>
          <w:rFonts w:ascii="Times New Roman" w:hAnsi="Times New Roman" w:cs="Times New Roman"/>
          <w:spacing w:val="-2"/>
          <w:sz w:val="22"/>
          <w:szCs w:val="22"/>
          <w:lang w:eastAsia="ko-KR"/>
        </w:rPr>
        <w:t>e</w:t>
      </w:r>
      <w:r w:rsidR="005E09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sday</w:t>
      </w:r>
      <w:r w:rsidR="00020B1D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: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E174E9">
        <w:rPr>
          <w:rFonts w:ascii="Times New Roman" w:hAnsi="Times New Roman" w:cs="Times New Roman"/>
          <w:spacing w:val="-2"/>
          <w:sz w:val="22"/>
          <w:szCs w:val="22"/>
          <w:lang w:eastAsia="ko-KR"/>
        </w:rPr>
        <w:t>19</w:t>
      </w:r>
      <w:r w:rsidR="002C5A2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:00</w:t>
      </w:r>
      <w:r w:rsidR="005E09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-</w:t>
      </w:r>
      <w:r w:rsidR="00D841C6">
        <w:rPr>
          <w:rFonts w:ascii="Times New Roman" w:hAnsi="Times New Roman" w:cs="Times New Roman"/>
          <w:spacing w:val="-2"/>
          <w:sz w:val="22"/>
          <w:szCs w:val="22"/>
          <w:lang w:eastAsia="ko-KR"/>
        </w:rPr>
        <w:t>2</w:t>
      </w:r>
      <w:r w:rsidR="001826B2">
        <w:rPr>
          <w:rFonts w:ascii="Times New Roman" w:hAnsi="Times New Roman" w:cs="Times New Roman"/>
          <w:spacing w:val="-2"/>
          <w:sz w:val="22"/>
          <w:szCs w:val="22"/>
          <w:lang w:eastAsia="ko-KR"/>
        </w:rPr>
        <w:t>2</w:t>
      </w:r>
      <w:r w:rsidR="00D841C6">
        <w:rPr>
          <w:rFonts w:ascii="Times New Roman" w:hAnsi="Times New Roman" w:cs="Times New Roman"/>
          <w:spacing w:val="-2"/>
          <w:sz w:val="22"/>
          <w:szCs w:val="22"/>
          <w:lang w:eastAsia="ko-KR"/>
        </w:rPr>
        <w:t>:</w:t>
      </w:r>
      <w:r w:rsidR="001826B2">
        <w:rPr>
          <w:rFonts w:ascii="Times New Roman" w:hAnsi="Times New Roman" w:cs="Times New Roman"/>
          <w:spacing w:val="-2"/>
          <w:sz w:val="22"/>
          <w:szCs w:val="22"/>
          <w:lang w:eastAsia="ko-KR"/>
        </w:rPr>
        <w:t>00</w:t>
      </w:r>
      <w:r w:rsidR="005E09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pm</w:t>
      </w:r>
    </w:p>
    <w:p w14:paraId="730EBD85" w14:textId="5294E9B1" w:rsidR="008F1C6E" w:rsidRPr="00E002AE" w:rsidRDefault="008F1C6E" w:rsidP="00E002AE">
      <w:pPr>
        <w:tabs>
          <w:tab w:val="center" w:pos="0"/>
        </w:tabs>
        <w:suppressAutoHyphens/>
        <w:rPr>
          <w:rFonts w:ascii="Times New Roman" w:hAnsi="Times New Roman" w:cs="Times New Roman"/>
          <w:color w:val="FF0000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z w:val="22"/>
          <w:szCs w:val="22"/>
          <w:lang w:eastAsia="ko-KR"/>
        </w:rPr>
        <w:t>Web</w:t>
      </w:r>
      <w:r w:rsidR="00E174E9">
        <w:rPr>
          <w:rFonts w:ascii="Times New Roman" w:hAnsi="Times New Roman" w:cs="Times New Roman"/>
          <w:sz w:val="22"/>
          <w:szCs w:val="22"/>
          <w:lang w:eastAsia="ko-KR"/>
        </w:rPr>
        <w:t>site</w:t>
      </w:r>
      <w:r w:rsidRPr="00E002AE">
        <w:rPr>
          <w:rFonts w:ascii="Times New Roman" w:hAnsi="Times New Roman" w:cs="Times New Roman"/>
          <w:sz w:val="22"/>
          <w:szCs w:val="22"/>
        </w:rPr>
        <w:t xml:space="preserve"> </w:t>
      </w:r>
      <w:r w:rsidR="00CD525D" w:rsidRPr="00E002AE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="002C5A2E" w:rsidRPr="00E002AE">
        <w:rPr>
          <w:rStyle w:val="titleurl"/>
          <w:rFonts w:ascii="Times New Roman" w:hAnsi="Times New Roman" w:cs="Times New Roman"/>
          <w:sz w:val="22"/>
          <w:szCs w:val="22"/>
        </w:rPr>
        <w:t>http://</w:t>
      </w:r>
      <w:r w:rsidR="00E174E9">
        <w:rPr>
          <w:rStyle w:val="titleurl"/>
          <w:rFonts w:ascii="Times New Roman" w:hAnsi="Times New Roman" w:cs="Times New Roman"/>
          <w:sz w:val="22"/>
          <w:szCs w:val="22"/>
          <w:lang w:eastAsia="ko-KR"/>
        </w:rPr>
        <w:t>ecampus.konkuk.ac.kr</w:t>
      </w:r>
      <w:r w:rsidR="002C5A2E" w:rsidRPr="00E002AE">
        <w:rPr>
          <w:rStyle w:val="titleurl"/>
          <w:rFonts w:ascii="Times New Roman" w:hAnsi="Times New Roman" w:cs="Times New Roman"/>
          <w:sz w:val="22"/>
          <w:szCs w:val="22"/>
          <w:lang w:eastAsia="ko-KR"/>
        </w:rPr>
        <w:tab/>
      </w:r>
      <w:r w:rsidR="00CD525D" w:rsidRPr="00E002AE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="00592E81" w:rsidRPr="00E002AE">
        <w:rPr>
          <w:rFonts w:ascii="Times New Roman" w:hAnsi="Times New Roman" w:cs="Times New Roman"/>
          <w:sz w:val="22"/>
          <w:szCs w:val="22"/>
          <w:lang w:eastAsia="ko-KR"/>
        </w:rPr>
        <w:tab/>
        <w:t>Classroom</w:t>
      </w:r>
      <w:r w:rsidR="00592E81" w:rsidRPr="00DF7BE8">
        <w:rPr>
          <w:rFonts w:ascii="Times New Roman" w:hAnsi="Times New Roman" w:cs="Times New Roman"/>
          <w:sz w:val="22"/>
          <w:szCs w:val="22"/>
          <w:lang w:eastAsia="ko-KR"/>
        </w:rPr>
        <w:t xml:space="preserve">:     </w:t>
      </w:r>
      <w:r w:rsidR="00B216DC">
        <w:rPr>
          <w:rFonts w:ascii="Times New Roman" w:hAnsi="Times New Roman" w:cs="Times New Roman" w:hint="eastAsia"/>
          <w:sz w:val="22"/>
          <w:szCs w:val="22"/>
          <w:lang w:eastAsia="ko-KR"/>
        </w:rPr>
        <w:t>305</w:t>
      </w:r>
    </w:p>
    <w:p w14:paraId="17898876" w14:textId="77777777" w:rsidR="00676BB4" w:rsidRPr="00B02F96" w:rsidRDefault="00676BB4" w:rsidP="00E002AE">
      <w:pPr>
        <w:tabs>
          <w:tab w:val="center" w:pos="0"/>
        </w:tabs>
        <w:suppressAutoHyphens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1244D523" w14:textId="77777777" w:rsidR="00FE63AF" w:rsidRPr="00E002AE" w:rsidRDefault="00FE63AF" w:rsidP="00E002AE">
      <w:pPr>
        <w:pStyle w:val="5"/>
        <w:ind w:left="0" w:right="0"/>
        <w:rPr>
          <w:rFonts w:ascii="Times New Roman" w:hAnsi="Times New Roman" w:cs="Times New Roman"/>
          <w:lang w:eastAsia="ko-KR"/>
        </w:rPr>
      </w:pPr>
      <w:r w:rsidRPr="00E002AE">
        <w:rPr>
          <w:rFonts w:ascii="Times New Roman" w:hAnsi="Times New Roman" w:cs="Times New Roman"/>
          <w:lang w:eastAsia="ko-KR"/>
        </w:rPr>
        <w:t>COURSE</w:t>
      </w:r>
      <w:r w:rsidR="003E713E" w:rsidRPr="00E002AE">
        <w:rPr>
          <w:rFonts w:ascii="Times New Roman" w:hAnsi="Times New Roman" w:cs="Times New Roman"/>
        </w:rPr>
        <w:t xml:space="preserve"> </w:t>
      </w:r>
      <w:r w:rsidR="003E713E" w:rsidRPr="00E002AE">
        <w:rPr>
          <w:rFonts w:ascii="Times New Roman" w:hAnsi="Times New Roman" w:cs="Times New Roman"/>
          <w:lang w:eastAsia="ko-KR"/>
        </w:rPr>
        <w:t>DESCRIPTION</w:t>
      </w:r>
    </w:p>
    <w:p w14:paraId="75B15104" w14:textId="542C69A5" w:rsidR="009C5745" w:rsidRPr="00E002AE" w:rsidRDefault="008F1C6E" w:rsidP="00E002AE">
      <w:pPr>
        <w:widowControl/>
        <w:adjustRightInd w:val="0"/>
        <w:jc w:val="both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Global Bus</w:t>
      </w:r>
      <w:r w:rsidR="000626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iness Environment and Ethics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is a </w:t>
      </w:r>
      <w:r w:rsidR="00196B1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foundation</w:t>
      </w:r>
      <w:r w:rsidR="00C803B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course</w:t>
      </w:r>
      <w:r w:rsidR="00196B1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for Global Strategy and Strategic Management in our MBA program, and in this course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you will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primarily </w:t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</w:rPr>
        <w:t>study and experience the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global environmental challenges</w:t>
      </w:r>
      <w:r w:rsidR="000626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, including ethical issues,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facing </w:t>
      </w:r>
      <w:r w:rsidR="008F190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many different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companies</w:t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. </w:t>
      </w:r>
      <w:r w:rsidR="008F190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With enhanced </w:t>
      </w:r>
      <w:r w:rsidR="007277A3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globalization</w:t>
      </w:r>
      <w:r w:rsidR="008F190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in recent years, firms</w:t>
      </w:r>
      <w:r w:rsidR="003B262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8F190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increasingly find that their business is global</w:t>
      </w:r>
      <w:r w:rsidR="005E5BB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in nature.</w:t>
      </w:r>
      <w:r w:rsidR="00C5292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5E5BB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</w:t>
      </w:r>
      <w:r w:rsidR="00F23CB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o be successful in </w:t>
      </w:r>
      <w:r w:rsidR="00DC51A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this </w:t>
      </w:r>
      <w:r w:rsidR="005E5BB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global</w:t>
      </w:r>
      <w:r w:rsidR="00C5292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world</w:t>
      </w:r>
      <w:r w:rsidR="00DC51A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, </w:t>
      </w:r>
      <w:r w:rsidR="00137C2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it is crucial for </w:t>
      </w:r>
      <w:r w:rsidR="00316E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firms </w:t>
      </w:r>
      <w:r w:rsidR="00137C2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to have</w:t>
      </w:r>
      <w:r w:rsidR="00ED3977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a clear understanding of global </w:t>
      </w:r>
      <w:r w:rsidR="009E6F8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business </w:t>
      </w:r>
      <w:r w:rsidR="005E0DC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environme</w:t>
      </w:r>
      <w:r w:rsidR="00ED3977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nt</w:t>
      </w:r>
      <w:r w:rsidR="009E6F8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3D56B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and</w:t>
      </w:r>
      <w:r w:rsidR="000626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ethics </w:t>
      </w:r>
      <w:r w:rsidR="009E6F8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and </w:t>
      </w:r>
      <w:r w:rsidR="000626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their</w:t>
      </w:r>
      <w:r w:rsidR="005E5BB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implications for management </w:t>
      </w:r>
      <w:r w:rsidR="00ED3977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in </w:t>
      </w:r>
      <w:r w:rsidR="00EB1AC6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a </w:t>
      </w:r>
      <w:r w:rsidR="00ED3977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global marketplace. </w:t>
      </w:r>
      <w:r w:rsidR="009E6F8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Global business e</w:t>
      </w:r>
      <w:r w:rsidR="00ED3977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nvironment</w:t>
      </w:r>
      <w:r w:rsidR="00B37FE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06267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and ethics </w:t>
      </w:r>
      <w:r w:rsidR="00B37FE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provides</w:t>
      </w:r>
      <w:r w:rsidR="00E62D1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the global context in which firms operate globally, and </w:t>
      </w:r>
      <w:r w:rsidR="008C45B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they are</w:t>
      </w:r>
      <w:r w:rsidR="00AF106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composed of such factors as</w:t>
      </w:r>
      <w:r w:rsidR="00F23CB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AF106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cross-border</w:t>
      </w:r>
      <w:r w:rsidR="00C5292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F23CB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trade</w:t>
      </w:r>
      <w:r w:rsidR="00AF106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and</w:t>
      </w:r>
      <w:r w:rsidR="00F23CB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investment</w:t>
      </w:r>
      <w:r w:rsidR="00C5292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, foreign exchange</w:t>
      </w:r>
      <w:r w:rsidR="00AF1065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markets, regionalization and globalization, </w:t>
      </w:r>
      <w:r w:rsidR="005E0DC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political</w:t>
      </w:r>
      <w:r w:rsidR="00E62D1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/legal</w:t>
      </w:r>
      <w:r w:rsidR="005E0DC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and economic </w:t>
      </w:r>
      <w:r w:rsidR="0011616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differences across countries, cultural</w:t>
      </w:r>
      <w:r w:rsidR="005E0DC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11616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differences across countries</w:t>
      </w:r>
      <w:r w:rsidR="0000208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, </w:t>
      </w:r>
      <w:r w:rsidR="008C45B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ethical issues, </w:t>
      </w:r>
      <w:r w:rsidR="0000208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and cross-border markets for end-products,</w:t>
      </w:r>
      <w:r w:rsidR="00906BA3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raw materials, c</w:t>
      </w:r>
      <w:r w:rsidR="00002084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omponents, technology, </w:t>
      </w:r>
      <w:r w:rsidR="00002084" w:rsidRPr="00E002AE">
        <w:rPr>
          <w:rFonts w:ascii="Times New Roman" w:hAnsi="Times New Roman" w:cs="Times New Roman"/>
          <w:sz w:val="22"/>
          <w:szCs w:val="22"/>
          <w:lang w:eastAsia="ko-KR"/>
        </w:rPr>
        <w:t>labor</w:t>
      </w:r>
      <w:r w:rsidR="00906BA3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, and capital.</w:t>
      </w:r>
      <w:r w:rsidR="00002084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Hence, the</w:t>
      </w:r>
      <w:r w:rsidR="00C43588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central</w:t>
      </w:r>
      <w:r w:rsidR="00CA2B0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questions to consider</w:t>
      </w:r>
      <w:r w:rsidR="00002084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are: </w:t>
      </w:r>
      <w:r w:rsidR="00196B14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1) </w:t>
      </w:r>
      <w:r w:rsidR="00002084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>what are some key factors of global business environment</w:t>
      </w:r>
      <w:r w:rsidR="008C45BE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 xml:space="preserve"> and ethics</w:t>
      </w:r>
      <w:r w:rsidR="00B37FE1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>?</w:t>
      </w:r>
      <w:r w:rsidR="00884DCE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 xml:space="preserve"> </w:t>
      </w:r>
      <w:r w:rsidR="00196B14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 xml:space="preserve">2) </w:t>
      </w:r>
      <w:r w:rsidR="00002084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>wha</w:t>
      </w:r>
      <w:r w:rsidR="00E62D1A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>t implications do they have for managi</w:t>
      </w:r>
      <w:r w:rsidR="00EB1AC6">
        <w:rPr>
          <w:rFonts w:ascii="Times New Roman" w:hAnsi="Times New Roman" w:cs="Times New Roman"/>
          <w:i/>
          <w:sz w:val="22"/>
          <w:szCs w:val="22"/>
          <w:lang w:eastAsia="ko-KR"/>
        </w:rPr>
        <w:t>ng companies in a global market</w:t>
      </w:r>
      <w:r w:rsidR="00E62D1A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>place</w:t>
      </w:r>
      <w:r w:rsidR="00196B14" w:rsidRPr="00E002AE">
        <w:rPr>
          <w:rFonts w:ascii="Times New Roman" w:hAnsi="Times New Roman" w:cs="Times New Roman"/>
          <w:i/>
          <w:sz w:val="22"/>
          <w:szCs w:val="22"/>
          <w:lang w:eastAsia="ko-KR"/>
        </w:rPr>
        <w:t>?</w:t>
      </w:r>
    </w:p>
    <w:p w14:paraId="2E7DF439" w14:textId="77777777" w:rsidR="009C5745" w:rsidRPr="00E002AE" w:rsidRDefault="009C5745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bCs/>
          <w:spacing w:val="-2"/>
          <w:sz w:val="22"/>
          <w:szCs w:val="22"/>
          <w:lang w:eastAsia="ko-KR"/>
        </w:rPr>
      </w:pPr>
    </w:p>
    <w:p w14:paraId="310F0C98" w14:textId="77777777" w:rsidR="00C73F8C" w:rsidRPr="00E002AE" w:rsidRDefault="003E713E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  <w:t>LEARNING</w:t>
      </w:r>
      <w:r w:rsidR="00F55200" w:rsidRPr="00E002AE"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  <w:t xml:space="preserve"> GOALS</w:t>
      </w:r>
    </w:p>
    <w:p w14:paraId="2962ED8D" w14:textId="77777777" w:rsidR="00C73F8C" w:rsidRPr="00E002AE" w:rsidRDefault="00C73F8C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bCs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pacing w:val="-2"/>
          <w:sz w:val="22"/>
          <w:szCs w:val="22"/>
          <w:lang w:eastAsia="ko-KR"/>
        </w:rPr>
        <w:t>By the end of this course, you should be able to:</w:t>
      </w:r>
    </w:p>
    <w:p w14:paraId="533FF4E4" w14:textId="77777777" w:rsidR="004546DC" w:rsidRPr="00E002AE" w:rsidRDefault="00564DA7" w:rsidP="00E002AE">
      <w:pPr>
        <w:tabs>
          <w:tab w:val="left" w:pos="-720"/>
        </w:tabs>
        <w:suppressAutoHyphens/>
        <w:ind w:left="284" w:hanging="284"/>
        <w:rPr>
          <w:rFonts w:ascii="Times New Roman" w:hAnsi="Times New Roman" w:cs="Times New Roman"/>
          <w:b/>
          <w:bCs/>
          <w:i/>
          <w:spacing w:val="-2"/>
          <w:sz w:val="22"/>
          <w:szCs w:val="22"/>
        </w:rPr>
      </w:pPr>
      <w:r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>1. Apply your</w:t>
      </w:r>
      <w:r w:rsidR="004546DC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 understanding of global business environment </w:t>
      </w:r>
      <w:r w:rsidR="008C45BE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and ethics </w:t>
      </w:r>
      <w:r w:rsidR="004546DC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and </w:t>
      </w:r>
      <w:r w:rsidR="008C45BE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>their</w:t>
      </w:r>
      <w:r w:rsidR="004546DC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 implications for</w:t>
      </w:r>
      <w:r w:rsidR="00CA2B05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 </w:t>
      </w:r>
      <w:r w:rsidR="004546DC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>business</w:t>
      </w:r>
      <w:r w:rsidR="00CA2B05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 </w:t>
      </w:r>
      <w:r w:rsidR="004546DC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>to addressing complex management</w:t>
      </w:r>
      <w:r w:rsidR="008C45BE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 and ethical</w:t>
      </w:r>
      <w:r w:rsidR="004546DC"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 xml:space="preserve"> issues with a global perspective.</w:t>
      </w:r>
    </w:p>
    <w:p w14:paraId="57A2B148" w14:textId="77777777" w:rsidR="004546DC" w:rsidRPr="008838EC" w:rsidRDefault="00CA2B05" w:rsidP="00E002AE">
      <w:pPr>
        <w:tabs>
          <w:tab w:val="left" w:pos="-720"/>
        </w:tabs>
        <w:suppressAutoHyphens/>
        <w:ind w:left="220" w:hangingChars="100" w:hanging="22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8838EC">
        <w:rPr>
          <w:rFonts w:ascii="Times New Roman" w:eastAsia="맑은 고딕" w:hAnsi="Times New Roman" w:cs="Times New Roman"/>
          <w:iCs/>
          <w:color w:val="000000"/>
          <w:kern w:val="2"/>
          <w:sz w:val="22"/>
          <w:szCs w:val="22"/>
          <w:lang w:eastAsia="ko-KR"/>
        </w:rPr>
        <w:t xml:space="preserve">2. </w:t>
      </w:r>
      <w:r w:rsidR="004546DC" w:rsidRPr="008838EC">
        <w:rPr>
          <w:rFonts w:ascii="Times New Roman" w:eastAsia="맑은 고딕" w:hAnsi="Times New Roman" w:cs="Times New Roman"/>
          <w:iCs/>
          <w:color w:val="000000"/>
          <w:kern w:val="2"/>
          <w:sz w:val="22"/>
          <w:szCs w:val="22"/>
          <w:lang w:eastAsia="ko-KR"/>
        </w:rPr>
        <w:t>Demonstrate an ability to solve complex, practical business prob</w:t>
      </w:r>
      <w:r w:rsidR="00F55200" w:rsidRPr="008838EC">
        <w:rPr>
          <w:rFonts w:ascii="Times New Roman" w:eastAsia="맑은 고딕" w:hAnsi="Times New Roman" w:cs="Times New Roman"/>
          <w:iCs/>
          <w:color w:val="000000"/>
          <w:kern w:val="2"/>
          <w:sz w:val="22"/>
          <w:szCs w:val="22"/>
          <w:lang w:eastAsia="ko-KR"/>
        </w:rPr>
        <w:t xml:space="preserve">lems through various analytical </w:t>
      </w:r>
      <w:r w:rsidR="004546DC" w:rsidRPr="008838EC">
        <w:rPr>
          <w:rFonts w:ascii="Times New Roman" w:eastAsia="맑은 고딕" w:hAnsi="Times New Roman" w:cs="Times New Roman"/>
          <w:iCs/>
          <w:color w:val="000000"/>
          <w:kern w:val="2"/>
          <w:sz w:val="22"/>
          <w:szCs w:val="22"/>
          <w:lang w:eastAsia="ko-KR"/>
        </w:rPr>
        <w:t>methods for effective and efficient decision-makings.</w:t>
      </w:r>
    </w:p>
    <w:p w14:paraId="17780AEC" w14:textId="77777777" w:rsidR="004546DC" w:rsidRPr="00E002AE" w:rsidRDefault="004546DC" w:rsidP="00E002AE">
      <w:pPr>
        <w:tabs>
          <w:tab w:val="left" w:pos="-720"/>
        </w:tabs>
        <w:suppressAutoHyphens/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</w:pPr>
      <w:r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>3. Demonstrate an ability to communicate ideas and solutions effectively, both orally and in writing.</w:t>
      </w:r>
    </w:p>
    <w:p w14:paraId="7347CB8F" w14:textId="77777777" w:rsidR="00F55200" w:rsidRPr="008838EC" w:rsidRDefault="004546DC" w:rsidP="00E002AE">
      <w:pPr>
        <w:tabs>
          <w:tab w:val="left" w:pos="-720"/>
        </w:tabs>
        <w:suppressAutoHyphens/>
        <w:rPr>
          <w:rFonts w:ascii="Times New Roman" w:eastAsia="맑은 고딕" w:hAnsi="Times New Roman" w:cs="Times New Roman"/>
          <w:color w:val="000000"/>
          <w:kern w:val="2"/>
          <w:sz w:val="22"/>
          <w:szCs w:val="22"/>
          <w:lang w:eastAsia="ko-KR"/>
        </w:rPr>
      </w:pPr>
      <w:r w:rsidRPr="008838EC">
        <w:rPr>
          <w:rFonts w:ascii="Times New Roman" w:eastAsia="맑은 고딕" w:hAnsi="Times New Roman" w:cs="Times New Roman"/>
          <w:color w:val="000000"/>
          <w:kern w:val="2"/>
          <w:sz w:val="22"/>
          <w:szCs w:val="22"/>
          <w:lang w:eastAsia="ko-KR"/>
        </w:rPr>
        <w:t>4</w:t>
      </w:r>
      <w:r w:rsidR="001B4D1C" w:rsidRPr="008838EC">
        <w:rPr>
          <w:rFonts w:ascii="Times New Roman" w:eastAsia="맑은 고딕" w:hAnsi="Times New Roman" w:cs="Times New Roman"/>
          <w:color w:val="000000"/>
          <w:kern w:val="2"/>
          <w:sz w:val="22"/>
          <w:szCs w:val="22"/>
          <w:lang w:eastAsia="ko-KR"/>
        </w:rPr>
        <w:t xml:space="preserve">. </w:t>
      </w:r>
      <w:r w:rsidRPr="008838EC">
        <w:rPr>
          <w:rFonts w:ascii="Times New Roman" w:eastAsia="맑은 고딕" w:hAnsi="Times New Roman" w:cs="Times New Roman"/>
          <w:color w:val="000000"/>
          <w:kern w:val="2"/>
          <w:sz w:val="22"/>
          <w:szCs w:val="22"/>
          <w:lang w:eastAsia="ko-KR"/>
        </w:rPr>
        <w:t>Have an ability to collaborate with team members for effective leadership in collective problem-solving</w:t>
      </w:r>
      <w:r w:rsidR="00F55200" w:rsidRPr="008838EC">
        <w:rPr>
          <w:rFonts w:ascii="Times New Roman" w:eastAsia="맑은 고딕" w:hAnsi="Times New Roman" w:cs="Times New Roman"/>
          <w:color w:val="000000"/>
          <w:kern w:val="2"/>
          <w:sz w:val="22"/>
          <w:szCs w:val="22"/>
          <w:lang w:eastAsia="ko-KR"/>
        </w:rPr>
        <w:t xml:space="preserve"> </w:t>
      </w:r>
    </w:p>
    <w:p w14:paraId="24592643" w14:textId="77777777" w:rsidR="004546DC" w:rsidRPr="008838EC" w:rsidRDefault="004546DC" w:rsidP="00E002AE">
      <w:pPr>
        <w:tabs>
          <w:tab w:val="left" w:pos="-720"/>
        </w:tabs>
        <w:suppressAutoHyphens/>
        <w:ind w:firstLineChars="100" w:firstLine="220"/>
        <w:rPr>
          <w:rFonts w:ascii="Times New Roman" w:eastAsia="맑은 고딕" w:hAnsi="Times New Roman" w:cs="Times New Roman"/>
          <w:iCs/>
          <w:color w:val="000000"/>
          <w:kern w:val="2"/>
          <w:sz w:val="22"/>
          <w:szCs w:val="22"/>
          <w:lang w:eastAsia="ko-KR"/>
        </w:rPr>
      </w:pPr>
      <w:r w:rsidRPr="008838EC">
        <w:rPr>
          <w:rFonts w:ascii="Times New Roman" w:eastAsia="맑은 고딕" w:hAnsi="Times New Roman" w:cs="Times New Roman"/>
          <w:color w:val="000000"/>
          <w:kern w:val="2"/>
          <w:sz w:val="22"/>
          <w:szCs w:val="22"/>
          <w:lang w:eastAsia="ko-KR"/>
        </w:rPr>
        <w:t>settings</w:t>
      </w:r>
    </w:p>
    <w:p w14:paraId="0B1D8ED1" w14:textId="77777777" w:rsidR="004546DC" w:rsidRPr="00E002AE" w:rsidRDefault="004546DC" w:rsidP="00E002AE">
      <w:pPr>
        <w:tabs>
          <w:tab w:val="left" w:pos="-720"/>
        </w:tabs>
        <w:suppressAutoHyphens/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</w:pPr>
      <w:r w:rsidRPr="00E002AE">
        <w:rPr>
          <w:rFonts w:ascii="Times New Roman" w:eastAsia="맑은 고딕" w:hAnsi="Times New Roman" w:cs="Times New Roman"/>
          <w:i/>
          <w:iCs/>
          <w:color w:val="000000"/>
          <w:kern w:val="2"/>
          <w:sz w:val="22"/>
          <w:szCs w:val="22"/>
          <w:lang w:eastAsia="ko-KR"/>
        </w:rPr>
        <w:t>5. Demonstrate an ability to recognize ethical issues and make decisions in a socially responsible manner.</w:t>
      </w:r>
    </w:p>
    <w:p w14:paraId="07FC9D6E" w14:textId="77777777" w:rsidR="00855059" w:rsidRPr="00E002AE" w:rsidRDefault="00855059" w:rsidP="00E002AE">
      <w:pPr>
        <w:widowControl/>
        <w:autoSpaceDE/>
        <w:autoSpaceDN/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</w:pPr>
    </w:p>
    <w:p w14:paraId="01302C9A" w14:textId="77777777" w:rsidR="00FF33D9" w:rsidRDefault="00FF33D9" w:rsidP="00E002AE">
      <w:pPr>
        <w:pStyle w:val="3"/>
        <w:rPr>
          <w:rFonts w:ascii="Times New Roman" w:hAnsi="Times New Roman" w:cs="Times New Roman"/>
        </w:rPr>
      </w:pPr>
    </w:p>
    <w:p w14:paraId="302BC6CB" w14:textId="77777777" w:rsidR="00FE63AF" w:rsidRPr="00E002AE" w:rsidRDefault="00FE63AF" w:rsidP="00E002AE">
      <w:pPr>
        <w:pStyle w:val="3"/>
        <w:rPr>
          <w:rFonts w:ascii="Times New Roman" w:hAnsi="Times New Roman" w:cs="Times New Roman"/>
        </w:rPr>
      </w:pPr>
      <w:r w:rsidRPr="00E002AE">
        <w:rPr>
          <w:rFonts w:ascii="Times New Roman" w:hAnsi="Times New Roman" w:cs="Times New Roman"/>
        </w:rPr>
        <w:t>METHODOLOGY</w:t>
      </w:r>
    </w:p>
    <w:p w14:paraId="1A763217" w14:textId="644BD9EB" w:rsidR="002264E3" w:rsidRDefault="00FE63AF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Procedures to accomplish these </w:t>
      </w:r>
      <w:r w:rsidR="00F5520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goals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 include: readings,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mini-lectu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res, </w:t>
      </w:r>
      <w:r w:rsidR="0036257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class discussions, </w:t>
      </w:r>
      <w:r w:rsidR="00856A1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videos, </w:t>
      </w:r>
      <w:r w:rsidR="0036257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case</w:t>
      </w:r>
      <w:r w:rsidR="00FF33D9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36257B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studies, </w:t>
      </w:r>
      <w:r w:rsidR="00F5520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and </w:t>
      </w:r>
      <w:r w:rsidR="00856A1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w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>ritten and oral reports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.</w:t>
      </w:r>
      <w:r w:rsidR="00697449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Students must come to class </w:t>
      </w:r>
      <w:r w:rsidR="001F0BFC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well </w:t>
      </w:r>
      <w:r w:rsidR="00697449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prepared for discussions on cases and others.</w:t>
      </w:r>
    </w:p>
    <w:p w14:paraId="436C6141" w14:textId="77777777" w:rsidR="00CD354B" w:rsidRPr="00E00708" w:rsidRDefault="00CD354B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2FDBC1FC" w14:textId="77777777" w:rsidR="00856A1E" w:rsidRPr="00E002AE" w:rsidRDefault="00C73F8C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  <w:t>COURSE</w:t>
      </w:r>
      <w:r w:rsidR="00856A1E" w:rsidRPr="00E002AE">
        <w:rPr>
          <w:rFonts w:ascii="Times New Roman" w:hAnsi="Times New Roman" w:cs="Times New Roman"/>
          <w:b/>
          <w:bCs/>
          <w:spacing w:val="-2"/>
          <w:sz w:val="22"/>
          <w:szCs w:val="22"/>
        </w:rPr>
        <w:t xml:space="preserve"> MATERIAL</w:t>
      </w:r>
      <w:r w:rsidRPr="00E002AE">
        <w:rPr>
          <w:rFonts w:ascii="Times New Roman" w:hAnsi="Times New Roman" w:cs="Times New Roman"/>
          <w:b/>
          <w:bCs/>
          <w:spacing w:val="-2"/>
          <w:sz w:val="22"/>
          <w:szCs w:val="22"/>
          <w:lang w:eastAsia="ko-KR"/>
        </w:rPr>
        <w:t>S</w:t>
      </w:r>
    </w:p>
    <w:p w14:paraId="1CADA7BB" w14:textId="6D41C6B8" w:rsidR="00856A1E" w:rsidRPr="00C93ADD" w:rsidRDefault="00697449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Required Course Packet: Articles, book chapters, and cases are assembled in a course packet, </w:t>
      </w:r>
      <w:r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which is available </w:t>
      </w:r>
      <w:r w:rsidR="006A68AF"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at</w:t>
      </w:r>
      <w:r w:rsidR="00884DCE"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E1417F"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the copy</w:t>
      </w:r>
      <w:r w:rsidR="00F6422C"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center on the first floor of the </w:t>
      </w:r>
      <w:r w:rsidR="00C93ADD"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Sang Huh Research Building</w:t>
      </w:r>
      <w:r w:rsidR="00527CF2" w:rsidRPr="00C93AD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.</w:t>
      </w:r>
    </w:p>
    <w:p w14:paraId="4D0879D7" w14:textId="77777777" w:rsidR="0036257B" w:rsidRPr="00E002AE" w:rsidRDefault="0036257B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5936FCD4" w14:textId="77777777" w:rsidR="00C97F2A" w:rsidRPr="00E002AE" w:rsidRDefault="00C97F2A" w:rsidP="00E002AE">
      <w:pPr>
        <w:pStyle w:val="5"/>
        <w:ind w:left="0" w:right="0"/>
        <w:rPr>
          <w:rFonts w:ascii="Times New Roman" w:hAnsi="Times New Roman" w:cs="Times New Roman"/>
          <w:lang w:eastAsia="ko-KR"/>
        </w:rPr>
      </w:pPr>
      <w:r w:rsidRPr="00E002AE">
        <w:rPr>
          <w:rFonts w:ascii="Times New Roman" w:hAnsi="Times New Roman" w:cs="Times New Roman"/>
        </w:rPr>
        <w:t>ASSESSME</w:t>
      </w:r>
      <w:r w:rsidRPr="00E002AE">
        <w:rPr>
          <w:rFonts w:ascii="Times New Roman" w:hAnsi="Times New Roman" w:cs="Times New Roman"/>
          <w:lang w:eastAsia="ko-KR"/>
        </w:rPr>
        <w:t>NT</w:t>
      </w:r>
    </w:p>
    <w:p w14:paraId="2D8E350C" w14:textId="77777777" w:rsidR="00FE63AF" w:rsidRPr="00E002AE" w:rsidRDefault="00C97F2A" w:rsidP="00E002AE">
      <w:pPr>
        <w:pStyle w:val="5"/>
        <w:ind w:left="0" w:right="0"/>
        <w:rPr>
          <w:rFonts w:ascii="Times New Roman" w:hAnsi="Times New Roman" w:cs="Times New Roman"/>
        </w:rPr>
      </w:pPr>
      <w:r w:rsidRPr="00E002AE">
        <w:rPr>
          <w:rFonts w:ascii="Times New Roman" w:hAnsi="Times New Roman" w:cs="Times New Roman"/>
        </w:rPr>
        <w:tab/>
      </w:r>
      <w:r w:rsidR="00FE63AF" w:rsidRPr="00E002AE">
        <w:rPr>
          <w:rFonts w:ascii="Times New Roman" w:hAnsi="Times New Roman" w:cs="Times New Roman"/>
        </w:rPr>
        <w:t>Coursework:</w:t>
      </w:r>
      <w:r w:rsidR="00FE63AF" w:rsidRPr="00E002AE">
        <w:rPr>
          <w:rFonts w:ascii="Times New Roman" w:hAnsi="Times New Roman" w:cs="Times New Roman"/>
        </w:rPr>
        <w:tab/>
      </w:r>
      <w:r w:rsidR="00FE63AF" w:rsidRPr="00E002AE">
        <w:rPr>
          <w:rFonts w:ascii="Times New Roman" w:hAnsi="Times New Roman" w:cs="Times New Roman"/>
        </w:rPr>
        <w:tab/>
      </w:r>
      <w:r w:rsidR="00FE63AF" w:rsidRPr="00E002AE">
        <w:rPr>
          <w:rFonts w:ascii="Times New Roman" w:hAnsi="Times New Roman" w:cs="Times New Roman"/>
        </w:rPr>
        <w:tab/>
      </w:r>
      <w:r w:rsidR="00FE63AF" w:rsidRPr="00E002AE">
        <w:rPr>
          <w:rFonts w:ascii="Times New Roman" w:hAnsi="Times New Roman" w:cs="Times New Roman"/>
        </w:rPr>
        <w:tab/>
      </w:r>
      <w:r w:rsidR="00E002AE">
        <w:rPr>
          <w:rFonts w:ascii="Times New Roman" w:hAnsi="Times New Roman" w:cs="Times New Roman" w:hint="eastAsia"/>
          <w:lang w:eastAsia="ko-KR"/>
        </w:rPr>
        <w:tab/>
      </w:r>
      <w:r w:rsidR="004E32E2" w:rsidRPr="00E002AE">
        <w:rPr>
          <w:rFonts w:ascii="Times New Roman" w:hAnsi="Times New Roman" w:cs="Times New Roman"/>
          <w:u w:val="single"/>
        </w:rPr>
        <w:t>10</w:t>
      </w:r>
      <w:r w:rsidR="00C17290" w:rsidRPr="00E002AE">
        <w:rPr>
          <w:rFonts w:ascii="Times New Roman" w:hAnsi="Times New Roman" w:cs="Times New Roman"/>
          <w:u w:val="single"/>
          <w:lang w:eastAsia="ko-KR"/>
        </w:rPr>
        <w:t>0</w:t>
      </w:r>
      <w:r w:rsidR="00FE63AF" w:rsidRPr="00E002AE">
        <w:rPr>
          <w:rFonts w:ascii="Times New Roman" w:hAnsi="Times New Roman" w:cs="Times New Roman"/>
          <w:u w:val="single"/>
        </w:rPr>
        <w:t>%</w:t>
      </w:r>
    </w:p>
    <w:p w14:paraId="4395D3A4" w14:textId="77777777" w:rsidR="0000461E" w:rsidRPr="00E002AE" w:rsidRDefault="00FE63AF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77504C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>articipation</w:t>
      </w:r>
      <w:r w:rsidR="0000461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00461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00461E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9951D9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E002AE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ab/>
      </w:r>
      <w:r w:rsidR="00A8601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30</w:t>
      </w:r>
      <w:r w:rsidR="00196B1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%</w:t>
      </w:r>
    </w:p>
    <w:p w14:paraId="65E522F4" w14:textId="7B85362B" w:rsidR="009A6218" w:rsidRPr="00E002AE" w:rsidRDefault="009A6218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625554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Individual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A8601D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Topic</w:t>
      </w:r>
      <w:r w:rsidR="00E002AE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 xml:space="preserve"> Presentation</w:t>
      </w:r>
      <w:r w:rsidR="00E002AE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ab/>
      </w:r>
      <w:r w:rsidR="00E002AE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ab/>
      </w:r>
      <w:r w:rsidR="00B216DC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A8601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1</w:t>
      </w:r>
      <w:r w:rsidR="00B90BD7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5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%</w:t>
      </w:r>
    </w:p>
    <w:p w14:paraId="227AC575" w14:textId="37A70C67" w:rsidR="00606C90" w:rsidRPr="00E002AE" w:rsidRDefault="00FE63AF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77504C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</w:t>
      </w:r>
      <w:r w:rsidR="00B90BD7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Individual</w:t>
      </w:r>
      <w:r w:rsidR="00767C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606C9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Case </w:t>
      </w:r>
      <w:r w:rsidR="00796AA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Project</w:t>
      </w:r>
      <w:r w:rsidR="00C86C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606C9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E002AE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ab/>
      </w:r>
      <w:r w:rsidR="00D90905">
        <w:rPr>
          <w:rFonts w:ascii="Times New Roman" w:hAnsi="Times New Roman" w:cs="Times New Roman"/>
          <w:spacing w:val="-2"/>
          <w:sz w:val="22"/>
          <w:szCs w:val="22"/>
          <w:lang w:eastAsia="ko-KR"/>
        </w:rPr>
        <w:t>2</w:t>
      </w:r>
      <w:r w:rsidR="00B90BD7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0</w:t>
      </w:r>
      <w:r w:rsidR="00606C9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%</w:t>
      </w:r>
    </w:p>
    <w:p w14:paraId="5AF5D2AC" w14:textId="77777777" w:rsidR="009C48F1" w:rsidRPr="00E002AE" w:rsidRDefault="009C48F1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  <w:t xml:space="preserve">      </w:t>
      </w:r>
      <w:r w:rsidR="00B048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Team </w:t>
      </w:r>
      <w:r w:rsidR="004E32E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Field</w:t>
      </w:r>
      <w:r w:rsidR="005E2D2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Project</w:t>
      </w:r>
      <w:r w:rsidR="00767C5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9951D9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4E32E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E002AE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ab/>
      </w:r>
      <w:r w:rsidR="00D90576">
        <w:rPr>
          <w:rFonts w:ascii="Times New Roman" w:hAnsi="Times New Roman" w:cs="Times New Roman"/>
          <w:spacing w:val="-2"/>
          <w:sz w:val="22"/>
          <w:szCs w:val="22"/>
          <w:lang w:eastAsia="ko-KR"/>
        </w:rPr>
        <w:t>3</w:t>
      </w:r>
      <w:r w:rsidR="003C5C15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5</w:t>
      </w:r>
      <w:r w:rsidR="00E351A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%</w:t>
      </w:r>
    </w:p>
    <w:p w14:paraId="23A00107" w14:textId="77777777" w:rsidR="00FE63AF" w:rsidRPr="00E002AE" w:rsidRDefault="0077504C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606C9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5E2D24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</w:t>
      </w:r>
      <w:r w:rsidR="007F01AA"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Peer </w:t>
      </w:r>
      <w:r w:rsidR="007F01AA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E</w:t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valuation  </w:t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FE63AF" w:rsidRPr="00E002AE">
        <w:rPr>
          <w:rFonts w:ascii="Times New Roman" w:hAnsi="Times New Roman" w:cs="Times New Roman"/>
          <w:spacing w:val="-2"/>
          <w:sz w:val="22"/>
          <w:szCs w:val="22"/>
        </w:rPr>
        <w:tab/>
      </w:r>
      <w:r w:rsidR="00C1729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</w:t>
      </w:r>
      <w:r w:rsidR="004E32E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521EE1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To be u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sed </w:t>
      </w:r>
      <w:r w:rsidR="007A6A0F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to convert team scores into 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>individual</w:t>
      </w:r>
      <w:r w:rsidR="00C17290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796AA2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scores</w:t>
      </w:r>
    </w:p>
    <w:p w14:paraId="4C543CA3" w14:textId="77777777" w:rsidR="003326FA" w:rsidRPr="00E002AE" w:rsidRDefault="003326FA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56A723E9" w14:textId="77777777" w:rsidR="003326FA" w:rsidRPr="00E002AE" w:rsidRDefault="006E1F22" w:rsidP="00E002AE">
      <w:pPr>
        <w:widowControl/>
        <w:autoSpaceDE/>
        <w:autoSpaceDN/>
        <w:ind w:left="1000" w:hanging="291"/>
        <w:jc w:val="both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Code of Conduct</w:t>
      </w:r>
      <w:r w:rsidR="003326FA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: 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All work undertaken and submitted in </w:t>
      </w:r>
      <w:r w:rsidR="0000461E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this 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course is governed by the Student</w:t>
      </w:r>
      <w:r w:rsidR="00E2737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s’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Code of</w:t>
      </w: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Conduct. </w:t>
      </w:r>
      <w:r w:rsidR="00E2737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The s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tudents who violate these rules on academic dishonesty are subject to </w:t>
      </w:r>
      <w:r w:rsidR="00DB73A2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a 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disciplinary</w:t>
      </w:r>
      <w:r w:rsidR="00DB73A2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penalty</w:t>
      </w:r>
      <w:r w:rsidR="003326F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, including the possibility of failure in this co</w:t>
      </w:r>
      <w:r w:rsidR="00DB73A2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urse </w:t>
      </w:r>
      <w:r w:rsidR="00564DA7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or dismissal from </w:t>
      </w:r>
      <w:r w:rsidR="00DB73A2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school</w:t>
      </w:r>
      <w:r w:rsidR="00E46D69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.</w:t>
      </w:r>
    </w:p>
    <w:p w14:paraId="651994A8" w14:textId="77777777" w:rsidR="003668EB" w:rsidRPr="00E002AE" w:rsidRDefault="003668EB" w:rsidP="00E002AE">
      <w:pPr>
        <w:pStyle w:val="5"/>
        <w:ind w:left="0" w:right="0"/>
        <w:rPr>
          <w:rFonts w:ascii="Times New Roman" w:hAnsi="Times New Roman" w:cs="Times New Roman"/>
          <w:sz w:val="16"/>
          <w:szCs w:val="16"/>
          <w:lang w:eastAsia="ko-KR"/>
        </w:rPr>
      </w:pPr>
    </w:p>
    <w:p w14:paraId="2168EA44" w14:textId="77777777" w:rsidR="00FE63AF" w:rsidRPr="00E002AE" w:rsidRDefault="00643E24" w:rsidP="00E002AE">
      <w:pPr>
        <w:pStyle w:val="5"/>
        <w:ind w:left="0" w:right="0"/>
        <w:rPr>
          <w:rFonts w:ascii="Times New Roman" w:hAnsi="Times New Roman" w:cs="Times New Roman"/>
          <w:lang w:eastAsia="ko-KR"/>
        </w:rPr>
      </w:pPr>
      <w:r w:rsidRPr="00E002AE">
        <w:rPr>
          <w:rFonts w:ascii="Times New Roman" w:hAnsi="Times New Roman" w:cs="Times New Roman"/>
          <w:lang w:eastAsia="ko-KR"/>
        </w:rPr>
        <w:t>Participation</w:t>
      </w:r>
      <w:r w:rsidR="00A8601D">
        <w:rPr>
          <w:rFonts w:ascii="Times New Roman" w:hAnsi="Times New Roman" w:cs="Times New Roman"/>
          <w:lang w:eastAsia="ko-KR"/>
        </w:rPr>
        <w:t xml:space="preserve"> (30</w:t>
      </w:r>
      <w:r w:rsidR="00C35DC8" w:rsidRPr="00E002AE">
        <w:rPr>
          <w:rFonts w:ascii="Times New Roman" w:hAnsi="Times New Roman" w:cs="Times New Roman"/>
          <w:lang w:eastAsia="ko-KR"/>
        </w:rPr>
        <w:t>%)</w:t>
      </w:r>
    </w:p>
    <w:p w14:paraId="50F0087F" w14:textId="77777777" w:rsidR="00FE63AF" w:rsidRPr="00E002AE" w:rsidRDefault="00FE63AF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</w:rPr>
        <w:t>Pedagogically, this course will rely very heavily on experiential learning built around</w:t>
      </w:r>
      <w:r w:rsidR="00725C2D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discussion</w:t>
      </w:r>
      <w:r w:rsidR="00564DA7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on cases and other articles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during </w:t>
      </w:r>
      <w:r w:rsidR="00C35DC8"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class sessions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. 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For the course to be useful to you, it is essential that, besides reading the conceptual articles, </w:t>
      </w: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 xml:space="preserve">you come to </w:t>
      </w:r>
      <w:r w:rsidR="00C35DC8" w:rsidRPr="00E002AE">
        <w:rPr>
          <w:rFonts w:ascii="Times New Roman" w:hAnsi="Times New Roman" w:cs="Times New Roman"/>
          <w:i/>
          <w:spacing w:val="-2"/>
          <w:sz w:val="22"/>
          <w:szCs w:val="22"/>
          <w:lang w:eastAsia="ko-KR"/>
        </w:rPr>
        <w:t>class</w:t>
      </w: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 xml:space="preserve"> </w:t>
      </w:r>
      <w:r w:rsidR="00725C2D" w:rsidRPr="00E002AE">
        <w:rPr>
          <w:rFonts w:ascii="Times New Roman" w:hAnsi="Times New Roman" w:cs="Times New Roman"/>
          <w:i/>
          <w:spacing w:val="-2"/>
          <w:sz w:val="22"/>
          <w:szCs w:val="22"/>
        </w:rPr>
        <w:t xml:space="preserve">well </w:t>
      </w: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 xml:space="preserve">prepared to discuss your analysis of </w:t>
      </w:r>
      <w:r w:rsidR="00C35DC8" w:rsidRPr="00E002AE">
        <w:rPr>
          <w:rFonts w:ascii="Times New Roman" w:hAnsi="Times New Roman" w:cs="Times New Roman"/>
          <w:i/>
          <w:spacing w:val="-2"/>
          <w:sz w:val="22"/>
          <w:szCs w:val="22"/>
          <w:lang w:eastAsia="ko-KR"/>
        </w:rPr>
        <w:t xml:space="preserve">the </w:t>
      </w: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 xml:space="preserve">assigned case </w:t>
      </w:r>
      <w:r w:rsidR="00C35DC8" w:rsidRPr="00E002AE">
        <w:rPr>
          <w:rFonts w:ascii="Times New Roman" w:hAnsi="Times New Roman" w:cs="Times New Roman"/>
          <w:i/>
          <w:spacing w:val="-2"/>
          <w:sz w:val="22"/>
          <w:szCs w:val="22"/>
          <w:lang w:eastAsia="ko-KR"/>
        </w:rPr>
        <w:t xml:space="preserve">and other reading </w:t>
      </w: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>material</w:t>
      </w:r>
      <w:r w:rsidR="00C35DC8" w:rsidRPr="00E002AE">
        <w:rPr>
          <w:rFonts w:ascii="Times New Roman" w:hAnsi="Times New Roman" w:cs="Times New Roman"/>
          <w:i/>
          <w:spacing w:val="-2"/>
          <w:sz w:val="22"/>
          <w:szCs w:val="22"/>
          <w:lang w:eastAsia="ko-KR"/>
        </w:rPr>
        <w:t>s</w:t>
      </w: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>.</w:t>
      </w:r>
      <w:r w:rsidR="00564DA7" w:rsidRPr="00E002AE">
        <w:rPr>
          <w:rFonts w:ascii="Times New Roman" w:hAnsi="Times New Roman" w:cs="Times New Roman"/>
          <w:i/>
          <w:spacing w:val="-2"/>
          <w:sz w:val="22"/>
          <w:szCs w:val="22"/>
          <w:lang w:eastAsia="ko-KR"/>
        </w:rPr>
        <w:t xml:space="preserve"> </w:t>
      </w:r>
      <w:r w:rsidR="00300891" w:rsidRPr="00E002AE">
        <w:rPr>
          <w:rFonts w:ascii="Times New Roman" w:hAnsi="Times New Roman" w:cs="Times New Roman"/>
          <w:i/>
          <w:spacing w:val="-2"/>
          <w:sz w:val="22"/>
          <w:szCs w:val="22"/>
          <w:u w:val="single"/>
          <w:lang w:eastAsia="ko-KR"/>
        </w:rPr>
        <w:t>When you do not have enough time to read</w:t>
      </w:r>
      <w:r w:rsidR="00CC374B" w:rsidRPr="00E002AE">
        <w:rPr>
          <w:rFonts w:ascii="Times New Roman" w:hAnsi="Times New Roman" w:cs="Times New Roman"/>
          <w:i/>
          <w:spacing w:val="-2"/>
          <w:sz w:val="22"/>
          <w:szCs w:val="22"/>
          <w:u w:val="single"/>
          <w:lang w:eastAsia="ko-KR"/>
        </w:rPr>
        <w:t xml:space="preserve"> everything, please </w:t>
      </w:r>
      <w:r w:rsidR="00564DA7" w:rsidRPr="00E002AE">
        <w:rPr>
          <w:rFonts w:ascii="Times New Roman" w:hAnsi="Times New Roman" w:cs="Times New Roman"/>
          <w:i/>
          <w:spacing w:val="-2"/>
          <w:sz w:val="22"/>
          <w:szCs w:val="22"/>
          <w:u w:val="single"/>
          <w:lang w:eastAsia="ko-KR"/>
        </w:rPr>
        <w:t>read the assigned case first</w:t>
      </w:r>
      <w:r w:rsidR="00564DA7" w:rsidRPr="00E002AE">
        <w:rPr>
          <w:rFonts w:ascii="Times New Roman" w:hAnsi="Times New Roman" w:cs="Times New Roman"/>
          <w:i/>
          <w:spacing w:val="-2"/>
          <w:sz w:val="22"/>
          <w:szCs w:val="22"/>
          <w:lang w:eastAsia="ko-KR"/>
        </w:rPr>
        <w:t>.</w:t>
      </w:r>
    </w:p>
    <w:p w14:paraId="2382C927" w14:textId="77777777" w:rsidR="00FE63AF" w:rsidRPr="00E002AE" w:rsidRDefault="00FE63AF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</w:rPr>
      </w:pPr>
    </w:p>
    <w:p w14:paraId="6B6BAEEA" w14:textId="77777777" w:rsidR="00FE63AF" w:rsidRPr="00E002AE" w:rsidRDefault="00FE63AF" w:rsidP="00E002AE">
      <w:pPr>
        <w:tabs>
          <w:tab w:val="left" w:pos="-720"/>
        </w:tabs>
        <w:suppressAutoHyphens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E002AE">
        <w:rPr>
          <w:rFonts w:ascii="Times New Roman" w:hAnsi="Times New Roman" w:cs="Times New Roman"/>
          <w:i/>
          <w:spacing w:val="-2"/>
          <w:sz w:val="22"/>
          <w:szCs w:val="22"/>
        </w:rPr>
        <w:t>I would strongly encourage active participation.</w:t>
      </w:r>
      <w:r w:rsidR="000F5CD7"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 My experience has been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 that s</w:t>
      </w:r>
      <w:r w:rsidR="00725C2D" w:rsidRPr="00E002AE">
        <w:rPr>
          <w:rFonts w:ascii="Times New Roman" w:hAnsi="Times New Roman" w:cs="Times New Roman"/>
          <w:spacing w:val="-2"/>
          <w:sz w:val="22"/>
          <w:szCs w:val="22"/>
        </w:rPr>
        <w:t>tudents generally tend to under-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estimate the worth of what they have to say. Thus, if you are ever in doubt, I would encourage you to participate rather than to keep quiet.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Please note that probing questions are as useful a form of participation as presentations of logical analyses. Finally, needless to add, the quantity of your participation would count positively only if the substantive quality of your comments and/or questions adds value to </w:t>
      </w:r>
      <w:r w:rsidR="00725C2D" w:rsidRPr="00E002AE">
        <w:rPr>
          <w:rFonts w:ascii="Times New Roman" w:hAnsi="Times New Roman" w:cs="Times New Roman"/>
          <w:spacing w:val="-2"/>
          <w:sz w:val="22"/>
          <w:szCs w:val="22"/>
        </w:rPr>
        <w:t xml:space="preserve">our 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>discussi</w:t>
      </w:r>
      <w:r w:rsidR="00725C2D" w:rsidRPr="00E002AE">
        <w:rPr>
          <w:rFonts w:ascii="Times New Roman" w:hAnsi="Times New Roman" w:cs="Times New Roman"/>
          <w:spacing w:val="-2"/>
          <w:sz w:val="22"/>
          <w:szCs w:val="22"/>
        </w:rPr>
        <w:t>on</w:t>
      </w:r>
      <w:r w:rsidRPr="00E002AE">
        <w:rPr>
          <w:rFonts w:ascii="Times New Roman" w:hAnsi="Times New Roman" w:cs="Times New Roman"/>
          <w:spacing w:val="-2"/>
          <w:sz w:val="22"/>
          <w:szCs w:val="22"/>
        </w:rPr>
        <w:t>.</w:t>
      </w:r>
    </w:p>
    <w:p w14:paraId="1D22275E" w14:textId="77777777" w:rsidR="00FE63AF" w:rsidRPr="00E002AE" w:rsidRDefault="00FE63AF" w:rsidP="00E002AE">
      <w:pPr>
        <w:pStyle w:val="5"/>
        <w:ind w:left="0" w:right="0"/>
        <w:rPr>
          <w:rFonts w:ascii="Times New Roman" w:hAnsi="Times New Roman" w:cs="Times New Roman"/>
          <w:lang w:eastAsia="ko-KR"/>
        </w:rPr>
      </w:pPr>
    </w:p>
    <w:p w14:paraId="424D0B67" w14:textId="77777777" w:rsidR="005167F6" w:rsidRPr="00E002AE" w:rsidRDefault="001D35DC" w:rsidP="00E002AE">
      <w:pPr>
        <w:widowControl/>
        <w:adjustRightInd w:val="0"/>
        <w:jc w:val="both"/>
        <w:rPr>
          <w:rFonts w:ascii="Times New Roman" w:eastAsia="맑은 고딕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>I</w:t>
      </w:r>
      <w:r w:rsidR="005167F6" w:rsidRPr="00E002AE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 xml:space="preserve"> reserve the right to cold</w:t>
      </w:r>
      <w:r w:rsidRPr="00E002AE">
        <w:rPr>
          <w:rFonts w:ascii="Times New Roman" w:eastAsia="맑은 고딕" w:hAnsi="Times New Roman" w:cs="Times New Roman"/>
          <w:i/>
          <w:sz w:val="22"/>
          <w:szCs w:val="22"/>
          <w:lang w:eastAsia="ko-KR"/>
        </w:rPr>
        <w:t xml:space="preserve"> call on individuals.</w:t>
      </w:r>
      <w:r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</w:t>
      </w:r>
      <w:r w:rsidR="00BB6FF1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Part of my role as </w:t>
      </w:r>
      <w:r w:rsidR="00B17400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the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facilitator</w:t>
      </w:r>
      <w:r w:rsidR="00725C2D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for discussion</w:t>
      </w:r>
      <w:r w:rsidR="00BB6FF1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is to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help </w:t>
      </w:r>
      <w:r w:rsidR="00BB6FF1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all of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us progress in our thinking. I am </w:t>
      </w:r>
      <w:r w:rsidR="00336EBE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open to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experimentation wi</w:t>
      </w:r>
      <w:r w:rsidR="00336EBE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th new ideas, and you</w:t>
      </w:r>
      <w:r w:rsidR="00725C2D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should be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patient of</w:t>
      </w:r>
      <w:r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your classmates</w:t>
      </w:r>
      <w:r w:rsidR="00CA1818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. A good</w:t>
      </w:r>
      <w:r w:rsidR="009951D9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discussion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often transp</w:t>
      </w:r>
      <w:r w:rsidR="009951D9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ires among the students (i.e.,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student</w:t>
      </w:r>
      <w:r w:rsidR="009951D9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s</w:t>
      </w:r>
      <w:r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responding to, questioning, or building upon the comments of classmates), not simply a series of</w:t>
      </w:r>
      <w:r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dialogues between individual students and the professor. In order to do this effectively, you must be</w:t>
      </w:r>
      <w:r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 xml:space="preserve"> </w:t>
      </w:r>
      <w:r w:rsidR="005167F6" w:rsidRPr="00E002AE">
        <w:rPr>
          <w:rFonts w:ascii="Times New Roman" w:eastAsia="맑은 고딕" w:hAnsi="Times New Roman" w:cs="Times New Roman"/>
          <w:sz w:val="22"/>
          <w:szCs w:val="22"/>
          <w:lang w:eastAsia="ko-KR"/>
        </w:rPr>
        <w:t>a good listener as well as communicator.</w:t>
      </w:r>
    </w:p>
    <w:p w14:paraId="20BB487C" w14:textId="77777777" w:rsidR="001D35DC" w:rsidRPr="00E002AE" w:rsidRDefault="001D35DC" w:rsidP="00E002AE">
      <w:pPr>
        <w:widowControl/>
        <w:adjustRightInd w:val="0"/>
        <w:rPr>
          <w:rFonts w:ascii="Times New Roman" w:eastAsia="맑은 고딕" w:hAnsi="Times New Roman" w:cs="Times New Roman"/>
          <w:sz w:val="22"/>
          <w:szCs w:val="22"/>
          <w:lang w:eastAsia="ko-KR"/>
        </w:rPr>
      </w:pPr>
    </w:p>
    <w:p w14:paraId="4BD87D43" w14:textId="481E6AF4" w:rsidR="00CC66F6" w:rsidRPr="00E002AE" w:rsidRDefault="004E069E" w:rsidP="00E002AE">
      <w:pPr>
        <w:pStyle w:val="5"/>
        <w:ind w:left="0" w:right="0"/>
        <w:rPr>
          <w:rFonts w:ascii="Times New Roman" w:hAnsi="Times New Roman" w:cs="Times New Roman"/>
          <w:b w:val="0"/>
          <w:lang w:eastAsia="ko-KR"/>
        </w:rPr>
      </w:pPr>
      <w:r w:rsidRPr="00E002AE">
        <w:rPr>
          <w:rFonts w:ascii="Times New Roman" w:hAnsi="Times New Roman" w:cs="Times New Roman"/>
          <w:i/>
        </w:rPr>
        <w:t>Attendance is mandatory</w:t>
      </w:r>
      <w:r w:rsidR="001130B8" w:rsidRPr="00E002AE">
        <w:rPr>
          <w:rFonts w:ascii="Times New Roman" w:hAnsi="Times New Roman" w:cs="Times New Roman"/>
          <w:i/>
          <w:lang w:eastAsia="ko-KR"/>
        </w:rPr>
        <w:t>.</w:t>
      </w:r>
      <w:r w:rsidRPr="00E002AE">
        <w:rPr>
          <w:rFonts w:ascii="Times New Roman" w:hAnsi="Times New Roman" w:cs="Times New Roman"/>
          <w:lang w:eastAsia="ko-KR"/>
        </w:rPr>
        <w:t xml:space="preserve"> </w:t>
      </w:r>
      <w:r w:rsidRPr="00E002AE">
        <w:rPr>
          <w:rFonts w:ascii="Times New Roman" w:hAnsi="Times New Roman" w:cs="Times New Roman"/>
          <w:b w:val="0"/>
        </w:rPr>
        <w:t xml:space="preserve">You are </w:t>
      </w:r>
      <w:r w:rsidRPr="00E002AE">
        <w:rPr>
          <w:rFonts w:ascii="Times New Roman" w:hAnsi="Times New Roman" w:cs="Times New Roman"/>
          <w:b w:val="0"/>
          <w:lang w:eastAsia="ko-KR"/>
        </w:rPr>
        <w:t>required</w:t>
      </w:r>
      <w:r w:rsidRPr="00E002AE">
        <w:rPr>
          <w:rFonts w:ascii="Times New Roman" w:hAnsi="Times New Roman" w:cs="Times New Roman"/>
          <w:b w:val="0"/>
        </w:rPr>
        <w:t xml:space="preserve"> to attend all</w:t>
      </w:r>
      <w:r w:rsidRPr="00E002AE">
        <w:rPr>
          <w:rFonts w:ascii="Times New Roman" w:hAnsi="Times New Roman" w:cs="Times New Roman"/>
          <w:b w:val="0"/>
          <w:lang w:eastAsia="ko-KR"/>
        </w:rPr>
        <w:t xml:space="preserve"> the</w:t>
      </w:r>
      <w:r w:rsidRPr="00E002AE">
        <w:rPr>
          <w:rFonts w:ascii="Times New Roman" w:hAnsi="Times New Roman" w:cs="Times New Roman"/>
          <w:b w:val="0"/>
        </w:rPr>
        <w:t xml:space="preserve"> </w:t>
      </w:r>
      <w:r w:rsidR="009F1F73" w:rsidRPr="00E002AE">
        <w:rPr>
          <w:rFonts w:ascii="Times New Roman" w:hAnsi="Times New Roman" w:cs="Times New Roman"/>
          <w:b w:val="0"/>
          <w:lang w:eastAsia="ko-KR"/>
        </w:rPr>
        <w:t>scheduled class sessions</w:t>
      </w:r>
      <w:r w:rsidRPr="00E002AE">
        <w:rPr>
          <w:rFonts w:ascii="Times New Roman" w:hAnsi="Times New Roman" w:cs="Times New Roman"/>
          <w:b w:val="0"/>
        </w:rPr>
        <w:t>, and you will be penalized for absence.  If you must miss class, please contact me before class.</w:t>
      </w:r>
      <w:r w:rsidRPr="00E002AE">
        <w:rPr>
          <w:rFonts w:ascii="Times New Roman" w:hAnsi="Times New Roman" w:cs="Times New Roman"/>
          <w:b w:val="0"/>
          <w:lang w:eastAsia="ko-KR"/>
        </w:rPr>
        <w:t xml:space="preserve"> I</w:t>
      </w:r>
      <w:r w:rsidR="009F1F73" w:rsidRPr="00E002AE">
        <w:rPr>
          <w:rFonts w:ascii="Times New Roman" w:hAnsi="Times New Roman" w:cs="Times New Roman"/>
          <w:b w:val="0"/>
          <w:lang w:eastAsia="ko-KR"/>
        </w:rPr>
        <w:t>t is our</w:t>
      </w:r>
      <w:r w:rsidR="001130B8" w:rsidRPr="00E002AE">
        <w:rPr>
          <w:rFonts w:ascii="Times New Roman" w:hAnsi="Times New Roman" w:cs="Times New Roman"/>
          <w:b w:val="0"/>
          <w:lang w:eastAsia="ko-KR"/>
        </w:rPr>
        <w:t xml:space="preserve"> university</w:t>
      </w:r>
      <w:r w:rsidRPr="00E002AE">
        <w:rPr>
          <w:rFonts w:ascii="Times New Roman" w:hAnsi="Times New Roman" w:cs="Times New Roman"/>
          <w:b w:val="0"/>
          <w:lang w:eastAsia="ko-KR"/>
        </w:rPr>
        <w:t xml:space="preserve"> policy that you must attend </w:t>
      </w:r>
      <w:r w:rsidR="00564DA7" w:rsidRPr="00E002AE">
        <w:rPr>
          <w:rFonts w:ascii="Times New Roman" w:hAnsi="Times New Roman" w:cs="Times New Roman"/>
          <w:b w:val="0"/>
          <w:lang w:eastAsia="ko-KR"/>
        </w:rPr>
        <w:t>over and above</w:t>
      </w:r>
      <w:r w:rsidRPr="00E002AE">
        <w:rPr>
          <w:rFonts w:ascii="Times New Roman" w:hAnsi="Times New Roman" w:cs="Times New Roman"/>
          <w:b w:val="0"/>
          <w:lang w:eastAsia="ko-KR"/>
        </w:rPr>
        <w:t xml:space="preserve"> </w:t>
      </w:r>
      <w:r w:rsidR="00564DA7" w:rsidRPr="00E002AE">
        <w:rPr>
          <w:rFonts w:ascii="Times New Roman" w:hAnsi="Times New Roman" w:cs="Times New Roman"/>
          <w:b w:val="0"/>
          <w:lang w:eastAsia="ko-KR"/>
        </w:rPr>
        <w:t>two-thirds</w:t>
      </w:r>
      <w:r w:rsidRPr="00E002AE">
        <w:rPr>
          <w:rFonts w:ascii="Times New Roman" w:hAnsi="Times New Roman" w:cs="Times New Roman"/>
          <w:b w:val="0"/>
          <w:lang w:eastAsia="ko-KR"/>
        </w:rPr>
        <w:t xml:space="preserve"> of class sessions to pass a course.</w:t>
      </w:r>
    </w:p>
    <w:p w14:paraId="4B4A405E" w14:textId="77777777" w:rsidR="009A6218" w:rsidRPr="00E002AE" w:rsidRDefault="009A6218" w:rsidP="00E002AE">
      <w:pPr>
        <w:rPr>
          <w:rFonts w:ascii="Times New Roman" w:hAnsi="Times New Roman" w:cs="Times New Roman"/>
          <w:lang w:eastAsia="ko-KR"/>
        </w:rPr>
      </w:pPr>
    </w:p>
    <w:p w14:paraId="7A94257F" w14:textId="77777777" w:rsidR="007E6FF8" w:rsidRDefault="007E6FF8" w:rsidP="00E002AE">
      <w:pPr>
        <w:widowControl/>
        <w:autoSpaceDE/>
        <w:autoSpaceDN/>
        <w:jc w:val="both"/>
        <w:rPr>
          <w:rFonts w:ascii="Times New Roman" w:eastAsia="바탕체" w:hAnsi="Times New Roman" w:cs="Times New Roman"/>
          <w:b/>
          <w:sz w:val="22"/>
          <w:lang w:eastAsia="ko-KR"/>
        </w:rPr>
      </w:pPr>
    </w:p>
    <w:p w14:paraId="6AC9CF49" w14:textId="77777777" w:rsidR="004C5730" w:rsidRDefault="004C5730">
      <w:pPr>
        <w:widowControl/>
        <w:autoSpaceDE/>
        <w:autoSpaceDN/>
        <w:rPr>
          <w:rFonts w:ascii="Times New Roman" w:eastAsia="바탕체" w:hAnsi="Times New Roman" w:cs="Times New Roman"/>
          <w:b/>
          <w:sz w:val="22"/>
          <w:lang w:eastAsia="ko-KR"/>
        </w:rPr>
      </w:pPr>
      <w:r>
        <w:rPr>
          <w:rFonts w:ascii="Times New Roman" w:eastAsia="바탕체" w:hAnsi="Times New Roman" w:cs="Times New Roman"/>
          <w:b/>
          <w:sz w:val="22"/>
          <w:lang w:eastAsia="ko-KR"/>
        </w:rPr>
        <w:br w:type="page"/>
      </w:r>
    </w:p>
    <w:p w14:paraId="206F60B1" w14:textId="0EEB0FCC" w:rsidR="00CC66F6" w:rsidRPr="00E002AE" w:rsidRDefault="009A6218" w:rsidP="00E002AE">
      <w:pPr>
        <w:widowControl/>
        <w:autoSpaceDE/>
        <w:autoSpaceDN/>
        <w:jc w:val="both"/>
        <w:rPr>
          <w:rFonts w:ascii="Times New Roman" w:eastAsia="바탕체" w:hAnsi="Times New Roman" w:cs="Times New Roman"/>
          <w:sz w:val="22"/>
          <w:lang w:eastAsia="ko-KR"/>
        </w:rPr>
      </w:pPr>
      <w:r w:rsidRPr="00E002AE">
        <w:rPr>
          <w:rFonts w:ascii="Times New Roman" w:eastAsia="바탕체" w:hAnsi="Times New Roman" w:cs="Times New Roman"/>
          <w:b/>
          <w:sz w:val="22"/>
          <w:lang w:eastAsia="ko-KR"/>
        </w:rPr>
        <w:lastRenderedPageBreak/>
        <w:t>Individual</w:t>
      </w:r>
      <w:r w:rsidR="00BF3836">
        <w:rPr>
          <w:rFonts w:ascii="Times New Roman" w:eastAsia="바탕체" w:hAnsi="Times New Roman" w:cs="Times New Roman"/>
          <w:b/>
          <w:sz w:val="22"/>
          <w:lang w:eastAsia="ko-KR"/>
        </w:rPr>
        <w:t xml:space="preserve"> </w:t>
      </w:r>
      <w:r w:rsidR="00F018D3">
        <w:rPr>
          <w:rFonts w:ascii="Times New Roman" w:eastAsia="바탕체" w:hAnsi="Times New Roman" w:cs="Times New Roman"/>
          <w:b/>
          <w:sz w:val="22"/>
          <w:lang w:eastAsia="ko-KR"/>
        </w:rPr>
        <w:t>Topic</w:t>
      </w:r>
      <w:r w:rsidR="00BF3836">
        <w:rPr>
          <w:rFonts w:ascii="Times New Roman" w:eastAsia="바탕체" w:hAnsi="Times New Roman" w:cs="Times New Roman"/>
          <w:b/>
          <w:sz w:val="22"/>
          <w:lang w:eastAsia="ko-KR"/>
        </w:rPr>
        <w:t xml:space="preserve"> </w:t>
      </w:r>
      <w:r w:rsidR="00BF3836">
        <w:rPr>
          <w:rFonts w:ascii="Times New Roman" w:eastAsia="바탕체" w:hAnsi="Times New Roman" w:cs="Times New Roman" w:hint="eastAsia"/>
          <w:b/>
          <w:sz w:val="22"/>
          <w:lang w:eastAsia="ko-KR"/>
        </w:rPr>
        <w:t>Presentation</w:t>
      </w:r>
      <w:r w:rsidR="00CD5FE2">
        <w:rPr>
          <w:rFonts w:ascii="Times New Roman" w:eastAsia="바탕체" w:hAnsi="Times New Roman" w:cs="Times New Roman"/>
          <w:b/>
          <w:sz w:val="22"/>
          <w:lang w:eastAsia="ko-KR"/>
        </w:rPr>
        <w:t xml:space="preserve"> (</w:t>
      </w:r>
      <w:r w:rsidR="00CD5FE2">
        <w:rPr>
          <w:rFonts w:ascii="Times New Roman" w:eastAsia="바탕체" w:hAnsi="Times New Roman" w:cs="Times New Roman" w:hint="eastAsia"/>
          <w:b/>
          <w:sz w:val="22"/>
          <w:lang w:eastAsia="ko-KR"/>
        </w:rPr>
        <w:t>1</w:t>
      </w:r>
      <w:r w:rsidR="00B90BD7">
        <w:rPr>
          <w:rFonts w:ascii="Times New Roman" w:eastAsia="바탕체" w:hAnsi="Times New Roman" w:cs="Times New Roman" w:hint="eastAsia"/>
          <w:b/>
          <w:sz w:val="22"/>
          <w:lang w:eastAsia="ko-KR"/>
        </w:rPr>
        <w:t>5</w:t>
      </w:r>
      <w:r w:rsidR="00CC66F6" w:rsidRPr="00E002AE">
        <w:rPr>
          <w:rFonts w:ascii="Times New Roman" w:eastAsia="바탕체" w:hAnsi="Times New Roman" w:cs="Times New Roman"/>
          <w:b/>
          <w:sz w:val="22"/>
          <w:lang w:eastAsia="ko-KR"/>
        </w:rPr>
        <w:t>%)</w:t>
      </w:r>
    </w:p>
    <w:p w14:paraId="6BDD1AF9" w14:textId="43F6F9E5" w:rsidR="00CC66F6" w:rsidRPr="00230EBE" w:rsidRDefault="00886F28" w:rsidP="00CD6006">
      <w:pPr>
        <w:widowControl/>
        <w:tabs>
          <w:tab w:val="left" w:pos="-720"/>
        </w:tabs>
        <w:suppressAutoHyphens/>
        <w:autoSpaceDE/>
        <w:autoSpaceDN/>
        <w:jc w:val="both"/>
        <w:rPr>
          <w:rFonts w:ascii="Times New Roman" w:eastAsia="바탕체" w:hAnsi="Times New Roman" w:cs="Times New Roman"/>
          <w:sz w:val="22"/>
          <w:lang w:eastAsia="ko-KR"/>
        </w:rPr>
      </w:pPr>
      <w:r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You individually are </w:t>
      </w:r>
      <w:r w:rsidR="00CC66F6" w:rsidRPr="00230EB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required to </w:t>
      </w:r>
      <w:r w:rsidR="00CD5FE2" w:rsidRPr="00230EBE">
        <w:rPr>
          <w:rFonts w:ascii="Times New Roman" w:eastAsia="바탕체" w:hAnsi="Times New Roman" w:cs="Times New Roman"/>
          <w:spacing w:val="-2"/>
          <w:sz w:val="22"/>
          <w:lang w:eastAsia="ko-KR"/>
        </w:rPr>
        <w:t>do a</w:t>
      </w:r>
      <w:r w:rsidR="00CD5FE2" w:rsidRPr="00230EBE">
        <w:rPr>
          <w:rFonts w:ascii="Times New Roman" w:eastAsia="바탕체" w:hAnsi="Times New Roman" w:cs="Times New Roman" w:hint="eastAsia"/>
          <w:spacing w:val="-2"/>
          <w:sz w:val="22"/>
          <w:lang w:eastAsia="ko-KR"/>
        </w:rPr>
        <w:t xml:space="preserve">n oral </w:t>
      </w:r>
      <w:r w:rsidR="00CD5FE2" w:rsidRPr="00230EBE">
        <w:rPr>
          <w:rFonts w:ascii="Times New Roman" w:eastAsia="바탕체" w:hAnsi="Times New Roman" w:cs="Times New Roman"/>
          <w:spacing w:val="-2"/>
          <w:sz w:val="22"/>
          <w:lang w:eastAsia="ko-KR"/>
        </w:rPr>
        <w:t>presentation</w:t>
      </w:r>
      <w:r w:rsidR="00CD5FE2" w:rsidRPr="00230EBE">
        <w:rPr>
          <w:rFonts w:ascii="Times New Roman" w:eastAsia="바탕체" w:hAnsi="Times New Roman" w:cs="Times New Roman" w:hint="eastAsia"/>
          <w:spacing w:val="-2"/>
          <w:sz w:val="22"/>
          <w:lang w:eastAsia="ko-KR"/>
        </w:rPr>
        <w:t xml:space="preserve"> on </w:t>
      </w:r>
      <w:r w:rsidR="00CC66F6" w:rsidRPr="00230EBE">
        <w:rPr>
          <w:rFonts w:ascii="Times New Roman" w:eastAsia="바탕체" w:hAnsi="Times New Roman" w:cs="Times New Roman"/>
          <w:spacing w:val="-2"/>
          <w:sz w:val="22"/>
          <w:lang w:eastAsia="ko-KR"/>
        </w:rPr>
        <w:t>a</w:t>
      </w:r>
      <w:r w:rsidR="00CD5FE2" w:rsidRPr="00230EBE">
        <w:rPr>
          <w:rFonts w:ascii="Times New Roman" w:eastAsia="바탕체" w:hAnsi="Times New Roman" w:cs="Times New Roman" w:hint="eastAsia"/>
          <w:spacing w:val="-2"/>
          <w:sz w:val="22"/>
          <w:lang w:eastAsia="ko-KR"/>
        </w:rPr>
        <w:t xml:space="preserve"> </w:t>
      </w:r>
      <w:r w:rsidR="00560B29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chosen </w:t>
      </w:r>
      <w:r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>topic</w:t>
      </w:r>
      <w:r w:rsidR="00CC66F6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 related with </w:t>
      </w:r>
      <w:r w:rsidR="00986C1F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>Sessions 2</w:t>
      </w:r>
      <w:r w:rsidR="00CC66F6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 through</w:t>
      </w:r>
      <w:r w:rsidR="00CD5FE2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 </w:t>
      </w:r>
      <w:r w:rsidR="00560B29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>5</w:t>
      </w:r>
      <w:r w:rsidR="00CC66F6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 in our course schedule.</w:t>
      </w:r>
      <w:r w:rsidR="00CD5FE2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 xml:space="preserve"> </w:t>
      </w:r>
      <w:r w:rsidR="00CD6006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>The</w:t>
      </w:r>
      <w:r w:rsidR="00986C1F"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 </w:t>
      </w:r>
      <w:r w:rsidR="00CD6006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>topic can be anything related w</w:t>
      </w:r>
      <w:r w:rsidR="00986C1F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 xml:space="preserve">ith global trade, </w:t>
      </w:r>
      <w:r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global </w:t>
      </w:r>
      <w:r w:rsidR="00986C1F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>investment,</w:t>
      </w:r>
      <w:r w:rsidR="00CD6006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 xml:space="preserve"> </w:t>
      </w:r>
      <w:r w:rsidRPr="00352752">
        <w:rPr>
          <w:rFonts w:ascii="Times New Roman" w:eastAsia="바탕체" w:hAnsi="Times New Roman" w:cs="Times New Roman"/>
          <w:color w:val="000000" w:themeColor="text1"/>
          <w:spacing w:val="-2"/>
          <w:sz w:val="22"/>
          <w:lang w:eastAsia="ko-KR"/>
        </w:rPr>
        <w:t xml:space="preserve">global </w:t>
      </w:r>
      <w:r w:rsidR="00CD6006" w:rsidRPr="00352752">
        <w:rPr>
          <w:rFonts w:ascii="Times New Roman" w:eastAsia="바탕체" w:hAnsi="Times New Roman" w:cs="Times New Roman" w:hint="eastAsia"/>
          <w:color w:val="000000" w:themeColor="text1"/>
          <w:spacing w:val="-2"/>
          <w:sz w:val="22"/>
          <w:lang w:eastAsia="ko-KR"/>
        </w:rPr>
        <w:t xml:space="preserve">financial </w:t>
      </w:r>
      <w:r w:rsidR="00CD6006" w:rsidRPr="00230EBE">
        <w:rPr>
          <w:rFonts w:ascii="Times New Roman" w:eastAsia="바탕체" w:hAnsi="Times New Roman" w:cs="Times New Roman" w:hint="eastAsia"/>
          <w:spacing w:val="-2"/>
          <w:sz w:val="22"/>
          <w:lang w:eastAsia="ko-KR"/>
        </w:rPr>
        <w:t>environments</w:t>
      </w:r>
      <w:r>
        <w:rPr>
          <w:rFonts w:ascii="Times New Roman" w:eastAsia="바탕체" w:hAnsi="Times New Roman" w:cs="Times New Roman"/>
          <w:spacing w:val="-2"/>
          <w:sz w:val="22"/>
          <w:lang w:eastAsia="ko-KR"/>
        </w:rPr>
        <w:t>,</w:t>
      </w:r>
      <w:r w:rsidR="00CD6006" w:rsidRPr="00230EBE">
        <w:rPr>
          <w:rFonts w:ascii="Times New Roman" w:eastAsia="바탕체" w:hAnsi="Times New Roman" w:cs="Times New Roman" w:hint="eastAsia"/>
          <w:spacing w:val="-2"/>
          <w:sz w:val="22"/>
          <w:lang w:eastAsia="ko-KR"/>
        </w:rPr>
        <w:t xml:space="preserve"> and regional economic blocks. </w:t>
      </w:r>
      <w:r w:rsidR="00CC66F6" w:rsidRPr="00230EB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There is no fixed format for this project, but </w:t>
      </w:r>
      <w:r w:rsidR="00CC66F6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it is mandatory to </w:t>
      </w:r>
      <w:r w:rsidR="00986C1F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>discuss the</w:t>
      </w:r>
      <w:r w:rsidR="00CC66F6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 implica</w:t>
      </w:r>
      <w:r w:rsidR="00986C1F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tions of your chosen topic 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>(related with</w:t>
      </w:r>
      <w:r w:rsidR="00986C1F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 the global business environment) for companies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 or governments</w:t>
      </w:r>
      <w:r w:rsidR="00CC66F6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>.</w:t>
      </w:r>
      <w:r w:rsidR="008B36B4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 </w:t>
      </w:r>
      <w:r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>Y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ou are required to discuss the effects of the global business environment </w:t>
      </w:r>
      <w:r w:rsidR="00E02CB1">
        <w:rPr>
          <w:rFonts w:ascii="Times New Roman" w:eastAsia="바탕체" w:hAnsi="Times New Roman" w:cs="Times New Roman" w:hint="eastAsia"/>
          <w:i/>
          <w:spacing w:val="-2"/>
          <w:sz w:val="22"/>
          <w:lang w:eastAsia="ko-KR"/>
        </w:rPr>
        <w:t>related to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 your chosen topic on companies or governments</w:t>
      </w:r>
      <w:r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. Or 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you </w:t>
      </w:r>
      <w:r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may 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discuss how </w:t>
      </w:r>
      <w:r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>a company or government has reacted to the change</w:t>
      </w:r>
      <w:r w:rsidR="008B36B4" w:rsidRPr="00886F28">
        <w:rPr>
          <w:rFonts w:ascii="Times New Roman" w:eastAsia="바탕체" w:hAnsi="Times New Roman" w:cs="Times New Roman"/>
          <w:i/>
          <w:spacing w:val="-2"/>
          <w:sz w:val="22"/>
          <w:lang w:eastAsia="ko-KR"/>
        </w:rPr>
        <w:t xml:space="preserve"> in the global business environment that your topic deals with. </w:t>
      </w:r>
      <w:r w:rsidR="008B36B4">
        <w:rPr>
          <w:rFonts w:ascii="Times New Roman" w:eastAsia="바탕체" w:hAnsi="Times New Roman" w:cs="Times New Roman"/>
          <w:sz w:val="22"/>
          <w:lang w:eastAsia="ko-KR"/>
        </w:rPr>
        <w:t>You will</w:t>
      </w:r>
      <w:r w:rsidR="00CC66F6" w:rsidRPr="00230EBE">
        <w:rPr>
          <w:rFonts w:ascii="Times New Roman" w:eastAsia="바탕체" w:hAnsi="Times New Roman" w:cs="Times New Roman"/>
          <w:sz w:val="22"/>
          <w:lang w:eastAsia="ko-KR"/>
        </w:rPr>
        <w:t xml:space="preserve"> make an oral presentation </w:t>
      </w:r>
      <w:r w:rsidR="00CD6006" w:rsidRPr="00230EBE">
        <w:rPr>
          <w:rFonts w:ascii="Times New Roman" w:eastAsia="바탕체" w:hAnsi="Times New Roman" w:cs="Times New Roman"/>
          <w:sz w:val="22"/>
          <w:lang w:eastAsia="ko-KR"/>
        </w:rPr>
        <w:t>for</w:t>
      </w:r>
      <w:r w:rsidR="00E02CB1">
        <w:rPr>
          <w:rFonts w:ascii="Times New Roman" w:eastAsia="바탕체" w:hAnsi="Times New Roman" w:cs="Times New Roman" w:hint="eastAsia"/>
          <w:sz w:val="22"/>
          <w:lang w:eastAsia="ko-KR"/>
        </w:rPr>
        <w:t xml:space="preserve"> </w:t>
      </w:r>
      <w:r w:rsidR="00CD30E2">
        <w:rPr>
          <w:rFonts w:ascii="Times New Roman" w:eastAsia="바탕체" w:hAnsi="Times New Roman" w:cs="Times New Roman" w:hint="eastAsia"/>
          <w:sz w:val="22"/>
          <w:lang w:eastAsia="ko-KR"/>
        </w:rPr>
        <w:t>15-</w:t>
      </w:r>
      <w:r w:rsidR="00E02CB1">
        <w:rPr>
          <w:rFonts w:ascii="Times New Roman" w:eastAsia="바탕체" w:hAnsi="Times New Roman" w:cs="Times New Roman" w:hint="eastAsia"/>
          <w:sz w:val="22"/>
          <w:lang w:eastAsia="ko-KR"/>
        </w:rPr>
        <w:t>20</w:t>
      </w:r>
      <w:r w:rsidR="00625554">
        <w:rPr>
          <w:rFonts w:ascii="Times New Roman" w:eastAsia="바탕체" w:hAnsi="Times New Roman" w:cs="Times New Roman"/>
          <w:sz w:val="22"/>
          <w:lang w:eastAsia="ko-KR"/>
        </w:rPr>
        <w:t xml:space="preserve"> </w:t>
      </w:r>
      <w:r w:rsidR="00CC66F6" w:rsidRPr="00230EBE">
        <w:rPr>
          <w:rFonts w:ascii="Times New Roman" w:eastAsia="바탕체" w:hAnsi="Times New Roman" w:cs="Times New Roman"/>
          <w:sz w:val="22"/>
          <w:lang w:eastAsia="ko-KR"/>
        </w:rPr>
        <w:t>minutes</w:t>
      </w:r>
      <w:r w:rsidR="009E0A9F">
        <w:rPr>
          <w:rFonts w:ascii="Times New Roman" w:eastAsia="바탕체" w:hAnsi="Times New Roman" w:cs="Times New Roman"/>
          <w:sz w:val="22"/>
          <w:lang w:eastAsia="ko-KR"/>
        </w:rPr>
        <w:t>,</w:t>
      </w:r>
      <w:r w:rsidR="00CC66F6" w:rsidRPr="00230EBE">
        <w:rPr>
          <w:rFonts w:ascii="Times New Roman" w:eastAsia="바탕체" w:hAnsi="Times New Roman" w:cs="Times New Roman"/>
          <w:sz w:val="22"/>
          <w:lang w:eastAsia="ko-KR"/>
        </w:rPr>
        <w:t xml:space="preserve"> followed by </w:t>
      </w:r>
      <w:r w:rsidR="00E02CB1">
        <w:rPr>
          <w:rFonts w:ascii="Times New Roman" w:eastAsia="바탕체" w:hAnsi="Times New Roman" w:cs="Times New Roman" w:hint="eastAsia"/>
          <w:sz w:val="22"/>
          <w:lang w:eastAsia="ko-KR"/>
        </w:rPr>
        <w:t xml:space="preserve">a </w:t>
      </w:r>
      <w:r w:rsidR="00CC66F6" w:rsidRPr="00230EBE">
        <w:rPr>
          <w:rFonts w:ascii="Times New Roman" w:eastAsia="바탕체" w:hAnsi="Times New Roman" w:cs="Times New Roman"/>
          <w:sz w:val="22"/>
          <w:lang w:eastAsia="ko-KR"/>
        </w:rPr>
        <w:t>Q&amp;A session</w:t>
      </w:r>
      <w:r w:rsidR="00E02CB1">
        <w:rPr>
          <w:rFonts w:ascii="Times New Roman" w:eastAsia="바탕체" w:hAnsi="Times New Roman" w:cs="Times New Roman" w:hint="eastAsia"/>
          <w:sz w:val="22"/>
          <w:lang w:eastAsia="ko-KR"/>
        </w:rPr>
        <w:t xml:space="preserve"> for </w:t>
      </w:r>
      <w:r w:rsidR="00CD30E2">
        <w:rPr>
          <w:rFonts w:ascii="Times New Roman" w:eastAsia="바탕체" w:hAnsi="Times New Roman" w:cs="Times New Roman" w:hint="eastAsia"/>
          <w:sz w:val="22"/>
          <w:lang w:eastAsia="ko-KR"/>
        </w:rPr>
        <w:t>5-</w:t>
      </w:r>
      <w:r w:rsidR="00E02CB1">
        <w:rPr>
          <w:rFonts w:ascii="Times New Roman" w:eastAsia="바탕체" w:hAnsi="Times New Roman" w:cs="Times New Roman" w:hint="eastAsia"/>
          <w:sz w:val="22"/>
          <w:lang w:eastAsia="ko-KR"/>
        </w:rPr>
        <w:t>10 minutes</w:t>
      </w:r>
      <w:r w:rsidR="00CC66F6" w:rsidRPr="00230EBE">
        <w:rPr>
          <w:rFonts w:ascii="Times New Roman" w:eastAsia="바탕체" w:hAnsi="Times New Roman" w:cs="Times New Roman"/>
          <w:sz w:val="22"/>
          <w:lang w:eastAsia="ko-KR"/>
        </w:rPr>
        <w:t>. This project does not require a written report</w:t>
      </w:r>
      <w:r w:rsidR="00560B29">
        <w:rPr>
          <w:rFonts w:ascii="Times New Roman" w:eastAsia="바탕체" w:hAnsi="Times New Roman" w:cs="Times New Roman"/>
          <w:sz w:val="22"/>
          <w:lang w:eastAsia="ko-KR"/>
        </w:rPr>
        <w:t xml:space="preserve">, and it only requires </w:t>
      </w:r>
      <w:r w:rsidR="00F018D3">
        <w:rPr>
          <w:rFonts w:ascii="Times New Roman" w:eastAsia="바탕체" w:hAnsi="Times New Roman" w:cs="Times New Roman"/>
          <w:sz w:val="22"/>
          <w:lang w:eastAsia="ko-KR"/>
        </w:rPr>
        <w:t>an oral presentation with PPT</w:t>
      </w:r>
      <w:r w:rsidR="00D64C96">
        <w:rPr>
          <w:rFonts w:ascii="Times New Roman" w:eastAsia="바탕체" w:hAnsi="Times New Roman" w:cs="Times New Roman"/>
          <w:sz w:val="22"/>
          <w:lang w:eastAsia="ko-KR"/>
        </w:rPr>
        <w:t xml:space="preserve"> material</w:t>
      </w:r>
      <w:r w:rsidR="00CC66F6" w:rsidRPr="00230EBE">
        <w:rPr>
          <w:rFonts w:ascii="Times New Roman" w:eastAsia="바탕체" w:hAnsi="Times New Roman" w:cs="Times New Roman"/>
          <w:sz w:val="22"/>
          <w:lang w:eastAsia="ko-KR"/>
        </w:rPr>
        <w:t>. This project will be evaluated based on the content and style of your presentation.</w:t>
      </w:r>
    </w:p>
    <w:p w14:paraId="1C60B6E6" w14:textId="38F08DDC" w:rsidR="005E2D24" w:rsidRPr="00230EBE" w:rsidRDefault="00DC16D8" w:rsidP="00E002AE">
      <w:pPr>
        <w:pStyle w:val="af2"/>
        <w:spacing w:after="0" w:afterAutospacing="0"/>
        <w:jc w:val="both"/>
        <w:rPr>
          <w:b/>
          <w:sz w:val="22"/>
          <w:szCs w:val="22"/>
          <w:lang w:eastAsia="ko-KR"/>
        </w:rPr>
      </w:pPr>
      <w:r>
        <w:rPr>
          <w:rFonts w:hint="eastAsia"/>
          <w:b/>
          <w:sz w:val="22"/>
          <w:szCs w:val="22"/>
          <w:lang w:eastAsia="ko-KR"/>
        </w:rPr>
        <w:t>Individual</w:t>
      </w:r>
      <w:r w:rsidR="00BF15F3" w:rsidRPr="00230EBE">
        <w:rPr>
          <w:b/>
          <w:sz w:val="22"/>
          <w:szCs w:val="22"/>
          <w:lang w:eastAsia="ko-KR"/>
        </w:rPr>
        <w:t xml:space="preserve"> Case Project</w:t>
      </w:r>
      <w:r w:rsidR="00A1566B" w:rsidRPr="00230EBE">
        <w:rPr>
          <w:b/>
          <w:sz w:val="22"/>
          <w:szCs w:val="22"/>
          <w:lang w:eastAsia="ko-KR"/>
        </w:rPr>
        <w:t xml:space="preserve"> (</w:t>
      </w:r>
      <w:r w:rsidR="00A1566B" w:rsidRPr="00230EBE">
        <w:rPr>
          <w:rFonts w:hint="eastAsia"/>
          <w:b/>
          <w:sz w:val="22"/>
          <w:szCs w:val="22"/>
          <w:lang w:eastAsia="ko-KR"/>
        </w:rPr>
        <w:t>2</w:t>
      </w:r>
      <w:r>
        <w:rPr>
          <w:rFonts w:hint="eastAsia"/>
          <w:b/>
          <w:sz w:val="22"/>
          <w:szCs w:val="22"/>
          <w:lang w:eastAsia="ko-KR"/>
        </w:rPr>
        <w:t>0</w:t>
      </w:r>
      <w:r w:rsidR="005E2D24" w:rsidRPr="00230EBE">
        <w:rPr>
          <w:b/>
          <w:sz w:val="22"/>
          <w:szCs w:val="22"/>
          <w:lang w:eastAsia="ko-KR"/>
        </w:rPr>
        <w:t>%)</w:t>
      </w:r>
    </w:p>
    <w:p w14:paraId="45555385" w14:textId="778E147A" w:rsidR="00C11958" w:rsidRPr="00E002AE" w:rsidRDefault="001130B8" w:rsidP="00E002AE">
      <w:pPr>
        <w:pStyle w:val="af2"/>
        <w:spacing w:before="0" w:beforeAutospacing="0"/>
        <w:jc w:val="both"/>
        <w:rPr>
          <w:b/>
          <w:sz w:val="22"/>
          <w:szCs w:val="22"/>
          <w:lang w:eastAsia="ko-KR"/>
        </w:rPr>
      </w:pPr>
      <w:r w:rsidRPr="00230EBE">
        <w:rPr>
          <w:sz w:val="22"/>
          <w:szCs w:val="22"/>
          <w:lang w:eastAsia="ko-KR"/>
        </w:rPr>
        <w:t>Y</w:t>
      </w:r>
      <w:r w:rsidR="0070162A" w:rsidRPr="00230EBE">
        <w:rPr>
          <w:sz w:val="22"/>
          <w:szCs w:val="22"/>
          <w:lang w:eastAsia="ko-KR"/>
        </w:rPr>
        <w:t>ou</w:t>
      </w:r>
      <w:r w:rsidR="00F771FB">
        <w:rPr>
          <w:rFonts w:hint="eastAsia"/>
          <w:sz w:val="22"/>
          <w:szCs w:val="22"/>
          <w:lang w:eastAsia="ko-KR"/>
        </w:rPr>
        <w:t xml:space="preserve"> individually</w:t>
      </w:r>
      <w:r w:rsidR="00A1566B" w:rsidRPr="00230EBE">
        <w:rPr>
          <w:rFonts w:hint="eastAsia"/>
          <w:sz w:val="22"/>
          <w:szCs w:val="22"/>
          <w:lang w:eastAsia="ko-KR"/>
        </w:rPr>
        <w:t xml:space="preserve"> </w:t>
      </w:r>
      <w:r w:rsidRPr="00230EBE">
        <w:rPr>
          <w:sz w:val="22"/>
          <w:szCs w:val="22"/>
          <w:lang w:eastAsia="ko-KR"/>
        </w:rPr>
        <w:t>are r</w:t>
      </w:r>
      <w:r w:rsidR="00505C6F" w:rsidRPr="00230EBE">
        <w:rPr>
          <w:sz w:val="22"/>
          <w:szCs w:val="22"/>
          <w:lang w:eastAsia="ko-KR"/>
        </w:rPr>
        <w:t xml:space="preserve">equired to </w:t>
      </w:r>
      <w:r w:rsidR="000705B2" w:rsidRPr="00230EBE">
        <w:rPr>
          <w:sz w:val="22"/>
          <w:szCs w:val="22"/>
          <w:lang w:eastAsia="ko-KR"/>
        </w:rPr>
        <w:t xml:space="preserve">make </w:t>
      </w:r>
      <w:r w:rsidR="00BF15F3" w:rsidRPr="00230EBE">
        <w:rPr>
          <w:sz w:val="22"/>
          <w:szCs w:val="22"/>
          <w:lang w:eastAsia="ko-KR"/>
        </w:rPr>
        <w:t>an</w:t>
      </w:r>
      <w:r w:rsidR="006C0C96" w:rsidRPr="00230EBE">
        <w:rPr>
          <w:sz w:val="22"/>
          <w:szCs w:val="22"/>
          <w:lang w:eastAsia="ko-KR"/>
        </w:rPr>
        <w:t xml:space="preserve"> </w:t>
      </w:r>
      <w:r w:rsidR="00BF15F3" w:rsidRPr="00230EBE">
        <w:rPr>
          <w:sz w:val="22"/>
          <w:szCs w:val="22"/>
          <w:lang w:eastAsia="ko-KR"/>
        </w:rPr>
        <w:t>oral presentation</w:t>
      </w:r>
      <w:r w:rsidR="000705B2" w:rsidRPr="00230EBE">
        <w:rPr>
          <w:sz w:val="22"/>
          <w:szCs w:val="22"/>
          <w:lang w:eastAsia="ko-KR"/>
        </w:rPr>
        <w:t xml:space="preserve"> </w:t>
      </w:r>
      <w:r w:rsidR="00AC39CD" w:rsidRPr="00230EBE">
        <w:rPr>
          <w:sz w:val="22"/>
          <w:szCs w:val="22"/>
          <w:lang w:eastAsia="ko-KR"/>
        </w:rPr>
        <w:t xml:space="preserve">based </w:t>
      </w:r>
      <w:r w:rsidR="000705B2" w:rsidRPr="00230EBE">
        <w:rPr>
          <w:sz w:val="22"/>
          <w:szCs w:val="22"/>
          <w:lang w:eastAsia="ko-KR"/>
        </w:rPr>
        <w:t xml:space="preserve">on </w:t>
      </w:r>
      <w:r w:rsidR="00BF15F3" w:rsidRPr="00230EBE">
        <w:rPr>
          <w:sz w:val="22"/>
          <w:szCs w:val="22"/>
          <w:lang w:eastAsia="ko-KR"/>
        </w:rPr>
        <w:t>a case</w:t>
      </w:r>
      <w:r w:rsidR="003F1997" w:rsidRPr="00230EBE">
        <w:rPr>
          <w:sz w:val="22"/>
          <w:szCs w:val="22"/>
          <w:lang w:eastAsia="ko-KR"/>
        </w:rPr>
        <w:t xml:space="preserve"> selected from </w:t>
      </w:r>
      <w:r w:rsidR="00A112B9">
        <w:rPr>
          <w:sz w:val="22"/>
          <w:szCs w:val="22"/>
          <w:lang w:eastAsia="ko-KR"/>
        </w:rPr>
        <w:t>6</w:t>
      </w:r>
      <w:r w:rsidR="00BF15F3" w:rsidRPr="00230EBE">
        <w:rPr>
          <w:sz w:val="22"/>
          <w:szCs w:val="22"/>
          <w:lang w:eastAsia="ko-KR"/>
        </w:rPr>
        <w:t xml:space="preserve"> different cases </w:t>
      </w:r>
      <w:r w:rsidR="00505C6F" w:rsidRPr="00230EBE">
        <w:rPr>
          <w:sz w:val="22"/>
          <w:szCs w:val="22"/>
          <w:lang w:eastAsia="ko-KR"/>
        </w:rPr>
        <w:t xml:space="preserve">listed </w:t>
      </w:r>
      <w:r w:rsidR="00177A8F" w:rsidRPr="00230EBE">
        <w:rPr>
          <w:sz w:val="22"/>
          <w:szCs w:val="22"/>
          <w:lang w:eastAsia="ko-KR"/>
        </w:rPr>
        <w:t xml:space="preserve">in </w:t>
      </w:r>
      <w:r w:rsidR="00505C6F" w:rsidRPr="00230EBE">
        <w:rPr>
          <w:sz w:val="22"/>
          <w:szCs w:val="22"/>
          <w:lang w:eastAsia="ko-KR"/>
        </w:rPr>
        <w:t>the course schedule.</w:t>
      </w:r>
      <w:r w:rsidR="004A3A56" w:rsidRPr="00230EBE">
        <w:rPr>
          <w:sz w:val="22"/>
          <w:szCs w:val="22"/>
          <w:lang w:eastAsia="ko-KR"/>
        </w:rPr>
        <w:t xml:space="preserve"> </w:t>
      </w:r>
      <w:r w:rsidR="0043424B" w:rsidRPr="00230EBE">
        <w:rPr>
          <w:sz w:val="22"/>
          <w:szCs w:val="22"/>
          <w:lang w:eastAsia="ko-KR"/>
        </w:rPr>
        <w:t>C</w:t>
      </w:r>
      <w:r w:rsidR="004A3A56" w:rsidRPr="00230EBE">
        <w:rPr>
          <w:sz w:val="22"/>
          <w:szCs w:val="22"/>
          <w:lang w:eastAsia="ko-KR"/>
        </w:rPr>
        <w:t>ase</w:t>
      </w:r>
      <w:r w:rsidR="006C0C96" w:rsidRPr="00230EBE">
        <w:rPr>
          <w:sz w:val="22"/>
          <w:szCs w:val="22"/>
          <w:lang w:eastAsia="ko-KR"/>
        </w:rPr>
        <w:t xml:space="preserve"> </w:t>
      </w:r>
      <w:r w:rsidR="00C11958" w:rsidRPr="00230EBE">
        <w:rPr>
          <w:sz w:val="22"/>
          <w:szCs w:val="22"/>
          <w:lang w:eastAsia="ko-KR"/>
        </w:rPr>
        <w:t xml:space="preserve">assignment will be made in class. </w:t>
      </w:r>
      <w:r w:rsidR="00C11958" w:rsidRPr="00230EBE">
        <w:rPr>
          <w:rFonts w:eastAsia="맑은 고딕"/>
          <w:sz w:val="22"/>
          <w:szCs w:val="22"/>
          <w:lang w:eastAsia="ko-KR"/>
        </w:rPr>
        <w:t xml:space="preserve">Presentations should be about </w:t>
      </w:r>
      <w:r w:rsidR="0025554F" w:rsidRPr="00230EBE">
        <w:rPr>
          <w:rFonts w:eastAsia="맑은 고딕"/>
          <w:sz w:val="22"/>
          <w:szCs w:val="22"/>
          <w:lang w:eastAsia="ko-KR"/>
        </w:rPr>
        <w:t>30-</w:t>
      </w:r>
      <w:r w:rsidR="00284E02" w:rsidRPr="00230EBE">
        <w:rPr>
          <w:rFonts w:eastAsia="맑은 고딕"/>
          <w:sz w:val="22"/>
          <w:szCs w:val="22"/>
          <w:lang w:eastAsia="ko-KR"/>
        </w:rPr>
        <w:t>40</w:t>
      </w:r>
      <w:r w:rsidR="003F383D" w:rsidRPr="00230EBE">
        <w:rPr>
          <w:rFonts w:eastAsia="맑은 고딕"/>
          <w:sz w:val="22"/>
          <w:szCs w:val="22"/>
          <w:lang w:eastAsia="ko-KR"/>
        </w:rPr>
        <w:t xml:space="preserve"> minutes in length followed by a </w:t>
      </w:r>
      <w:r w:rsidR="00F771FB">
        <w:rPr>
          <w:rFonts w:eastAsia="맑은 고딕" w:hint="eastAsia"/>
          <w:sz w:val="22"/>
          <w:szCs w:val="22"/>
          <w:lang w:eastAsia="ko-KR"/>
        </w:rPr>
        <w:t>15-</w:t>
      </w:r>
      <w:r w:rsidR="008C775A" w:rsidRPr="00230EBE">
        <w:rPr>
          <w:rFonts w:eastAsia="맑은 고딕"/>
          <w:sz w:val="22"/>
          <w:szCs w:val="22"/>
          <w:lang w:eastAsia="ko-KR"/>
        </w:rPr>
        <w:t>2</w:t>
      </w:r>
      <w:r w:rsidR="00F771FB">
        <w:rPr>
          <w:rFonts w:eastAsia="맑은 고딕" w:hint="eastAsia"/>
          <w:sz w:val="22"/>
          <w:szCs w:val="22"/>
          <w:lang w:eastAsia="ko-KR"/>
        </w:rPr>
        <w:t>0</w:t>
      </w:r>
      <w:r w:rsidR="003F383D" w:rsidRPr="00230EBE">
        <w:rPr>
          <w:rFonts w:eastAsia="맑은 고딕"/>
          <w:sz w:val="22"/>
          <w:szCs w:val="22"/>
          <w:lang w:eastAsia="ko-KR"/>
        </w:rPr>
        <w:t xml:space="preserve"> minute Q&amp;A session</w:t>
      </w:r>
      <w:r w:rsidR="00C11958" w:rsidRPr="00230EBE">
        <w:rPr>
          <w:rFonts w:eastAsia="맑은 고딕"/>
          <w:sz w:val="22"/>
          <w:szCs w:val="22"/>
          <w:lang w:eastAsia="ko-KR"/>
        </w:rPr>
        <w:t>. Presentations should be</w:t>
      </w:r>
      <w:r w:rsidR="00C20921" w:rsidRPr="00230EBE">
        <w:rPr>
          <w:rFonts w:eastAsia="맑은 고딕"/>
          <w:sz w:val="22"/>
          <w:szCs w:val="22"/>
          <w:lang w:eastAsia="ko-KR"/>
        </w:rPr>
        <w:t xml:space="preserve"> professional</w:t>
      </w:r>
      <w:r w:rsidR="008C775A">
        <w:rPr>
          <w:rFonts w:eastAsia="맑은 고딕"/>
          <w:sz w:val="22"/>
          <w:szCs w:val="22"/>
          <w:lang w:eastAsia="ko-KR"/>
        </w:rPr>
        <w:t>,</w:t>
      </w:r>
      <w:r w:rsidR="00C11958" w:rsidRPr="00E002AE">
        <w:rPr>
          <w:rFonts w:eastAsia="맑은 고딕"/>
          <w:sz w:val="22"/>
          <w:szCs w:val="22"/>
          <w:lang w:eastAsia="ko-KR"/>
        </w:rPr>
        <w:t xml:space="preserve"> using power point slides.</w:t>
      </w:r>
      <w:r w:rsidR="00F771FB">
        <w:rPr>
          <w:rFonts w:eastAsia="맑은 고딕" w:hint="eastAsia"/>
          <w:sz w:val="22"/>
          <w:szCs w:val="22"/>
          <w:lang w:eastAsia="ko-KR"/>
        </w:rPr>
        <w:t xml:space="preserve"> There is no fixed format for the </w:t>
      </w:r>
      <w:r w:rsidR="00F771FB">
        <w:rPr>
          <w:rFonts w:eastAsia="맑은 고딕"/>
          <w:sz w:val="22"/>
          <w:szCs w:val="22"/>
          <w:lang w:eastAsia="ko-KR"/>
        </w:rPr>
        <w:t>presentations</w:t>
      </w:r>
      <w:r w:rsidR="00F771FB">
        <w:rPr>
          <w:rFonts w:eastAsia="맑은 고딕" w:hint="eastAsia"/>
          <w:sz w:val="22"/>
          <w:szCs w:val="22"/>
          <w:lang w:eastAsia="ko-KR"/>
        </w:rPr>
        <w:t xml:space="preserve">, but you may want to cover the following in your presentation: 1) </w:t>
      </w:r>
      <w:r w:rsidR="006C0C96" w:rsidRPr="00E002AE">
        <w:rPr>
          <w:rFonts w:eastAsia="맑은 고딕"/>
          <w:bCs/>
          <w:sz w:val="22"/>
          <w:szCs w:val="22"/>
          <w:lang w:eastAsia="ko-KR"/>
        </w:rPr>
        <w:t>review</w:t>
      </w:r>
      <w:r w:rsidR="00971DD0">
        <w:rPr>
          <w:rFonts w:eastAsia="맑은 고딕" w:hint="eastAsia"/>
          <w:bCs/>
          <w:sz w:val="22"/>
          <w:szCs w:val="22"/>
          <w:lang w:eastAsia="ko-KR"/>
        </w:rPr>
        <w:t xml:space="preserve"> and analyze</w:t>
      </w:r>
      <w:r w:rsidR="006C0C96" w:rsidRPr="00E002AE">
        <w:rPr>
          <w:rFonts w:eastAsia="맑은 고딕"/>
          <w:bCs/>
          <w:sz w:val="22"/>
          <w:szCs w:val="22"/>
          <w:lang w:eastAsia="ko-KR"/>
        </w:rPr>
        <w:t xml:space="preserve"> the case </w:t>
      </w:r>
      <w:r w:rsidR="00F771FB">
        <w:rPr>
          <w:rFonts w:eastAsia="맑은 고딕" w:hint="eastAsia"/>
          <w:bCs/>
          <w:sz w:val="22"/>
          <w:szCs w:val="22"/>
          <w:lang w:eastAsia="ko-KR"/>
        </w:rPr>
        <w:t xml:space="preserve">to make sure that everyone knows about the case; 2) </w:t>
      </w:r>
      <w:r w:rsidR="00971DD0">
        <w:rPr>
          <w:rFonts w:eastAsia="맑은 고딕" w:hint="eastAsia"/>
          <w:bCs/>
          <w:sz w:val="22"/>
          <w:szCs w:val="22"/>
          <w:lang w:eastAsia="ko-KR"/>
        </w:rPr>
        <w:t xml:space="preserve">deal with the decision issue(s) presented in </w:t>
      </w:r>
      <w:r w:rsidR="00971DD0">
        <w:rPr>
          <w:rFonts w:eastAsia="맑은 고딕"/>
          <w:bCs/>
          <w:sz w:val="22"/>
          <w:szCs w:val="22"/>
          <w:lang w:eastAsia="ko-KR"/>
        </w:rPr>
        <w:t>the</w:t>
      </w:r>
      <w:r w:rsidR="00971DD0">
        <w:rPr>
          <w:rFonts w:eastAsia="맑은 고딕" w:hint="eastAsia"/>
          <w:bCs/>
          <w:sz w:val="22"/>
          <w:szCs w:val="22"/>
          <w:lang w:eastAsia="ko-KR"/>
        </w:rPr>
        <w:t xml:space="preserve"> case by presenting your recommendations; 3) present the</w:t>
      </w:r>
      <w:r w:rsidR="00971DD0">
        <w:rPr>
          <w:rFonts w:eastAsia="맑은 고딕"/>
          <w:sz w:val="22"/>
          <w:szCs w:val="22"/>
          <w:lang w:eastAsia="ko-KR"/>
        </w:rPr>
        <w:t xml:space="preserve"> </w:t>
      </w:r>
      <w:r w:rsidR="00971DD0">
        <w:rPr>
          <w:rFonts w:eastAsia="맑은 고딕" w:hint="eastAsia"/>
          <w:sz w:val="22"/>
          <w:szCs w:val="22"/>
          <w:lang w:eastAsia="ko-KR"/>
        </w:rPr>
        <w:t xml:space="preserve">more </w:t>
      </w:r>
      <w:r w:rsidR="00971DD0">
        <w:rPr>
          <w:rFonts w:eastAsia="맑은 고딕"/>
          <w:sz w:val="22"/>
          <w:szCs w:val="22"/>
          <w:lang w:eastAsia="ko-KR"/>
        </w:rPr>
        <w:t>recent development of the company and/or industry</w:t>
      </w:r>
      <w:r w:rsidR="00971DD0">
        <w:rPr>
          <w:rFonts w:eastAsia="맑은 고딕" w:hint="eastAsia"/>
          <w:sz w:val="22"/>
          <w:szCs w:val="22"/>
          <w:lang w:eastAsia="ko-KR"/>
        </w:rPr>
        <w:t xml:space="preserve"> in</w:t>
      </w:r>
      <w:r w:rsidR="00971DD0">
        <w:rPr>
          <w:rFonts w:eastAsia="맑은 고딕"/>
          <w:sz w:val="22"/>
          <w:szCs w:val="22"/>
          <w:lang w:eastAsia="ko-KR"/>
        </w:rPr>
        <w:t xml:space="preserve"> the case after the case </w:t>
      </w:r>
      <w:r w:rsidR="00971DD0">
        <w:rPr>
          <w:rFonts w:eastAsia="맑은 고딕" w:hint="eastAsia"/>
          <w:sz w:val="22"/>
          <w:szCs w:val="22"/>
          <w:lang w:eastAsia="ko-KR"/>
        </w:rPr>
        <w:t>was</w:t>
      </w:r>
      <w:r w:rsidR="00971DD0">
        <w:rPr>
          <w:rFonts w:eastAsia="맑은 고딕"/>
          <w:sz w:val="22"/>
          <w:szCs w:val="22"/>
          <w:lang w:eastAsia="ko-KR"/>
        </w:rPr>
        <w:t xml:space="preserve"> written</w:t>
      </w:r>
      <w:r w:rsidR="00971DD0">
        <w:rPr>
          <w:rFonts w:eastAsia="맑은 고딕" w:hint="eastAsia"/>
          <w:sz w:val="22"/>
          <w:szCs w:val="22"/>
          <w:lang w:eastAsia="ko-KR"/>
        </w:rPr>
        <w:t xml:space="preserve">; 4) present your conclusions and implication with your </w:t>
      </w:r>
      <w:r w:rsidR="00C11958" w:rsidRPr="00E002AE">
        <w:rPr>
          <w:rFonts w:eastAsia="맑은 고딕"/>
          <w:sz w:val="22"/>
          <w:szCs w:val="22"/>
          <w:lang w:eastAsia="ko-KR"/>
        </w:rPr>
        <w:t>insight</w:t>
      </w:r>
      <w:r w:rsidR="00971DD0">
        <w:rPr>
          <w:rFonts w:eastAsia="맑은 고딕" w:hint="eastAsia"/>
          <w:sz w:val="22"/>
          <w:szCs w:val="22"/>
          <w:lang w:eastAsia="ko-KR"/>
        </w:rPr>
        <w:t xml:space="preserve"> and lessons learned or takeaways. </w:t>
      </w:r>
      <w:r w:rsidR="00C11958" w:rsidRPr="00E002AE">
        <w:rPr>
          <w:rFonts w:eastAsia="맑은 고딕"/>
          <w:sz w:val="22"/>
          <w:szCs w:val="22"/>
          <w:lang w:eastAsia="ko-KR"/>
        </w:rPr>
        <w:t>The depth</w:t>
      </w:r>
      <w:r w:rsidR="00514E80" w:rsidRPr="00E002AE">
        <w:rPr>
          <w:sz w:val="22"/>
          <w:szCs w:val="22"/>
          <w:lang w:eastAsia="ko-KR"/>
        </w:rPr>
        <w:t xml:space="preserve"> </w:t>
      </w:r>
      <w:r w:rsidR="00C11958" w:rsidRPr="00E002AE">
        <w:rPr>
          <w:rFonts w:eastAsia="맑은 고딕"/>
          <w:sz w:val="22"/>
          <w:szCs w:val="22"/>
          <w:lang w:eastAsia="ko-KR"/>
        </w:rPr>
        <w:t>of your analysis</w:t>
      </w:r>
      <w:r w:rsidR="004B654A">
        <w:rPr>
          <w:rFonts w:eastAsia="맑은 고딕" w:hint="eastAsia"/>
          <w:sz w:val="22"/>
          <w:szCs w:val="22"/>
          <w:lang w:eastAsia="ko-KR"/>
        </w:rPr>
        <w:t>,</w:t>
      </w:r>
      <w:r w:rsidR="00C11958" w:rsidRPr="00E002AE">
        <w:rPr>
          <w:rFonts w:eastAsia="맑은 고딕"/>
          <w:sz w:val="22"/>
          <w:szCs w:val="22"/>
          <w:lang w:eastAsia="ko-KR"/>
        </w:rPr>
        <w:t xml:space="preserve"> the ability to defend your </w:t>
      </w:r>
      <w:r w:rsidR="00971DD0">
        <w:rPr>
          <w:rFonts w:eastAsia="맑은 고딕" w:hint="eastAsia"/>
          <w:sz w:val="22"/>
          <w:szCs w:val="22"/>
          <w:lang w:eastAsia="ko-KR"/>
        </w:rPr>
        <w:t>recommendations</w:t>
      </w:r>
      <w:r w:rsidR="00C11958" w:rsidRPr="00E002AE">
        <w:rPr>
          <w:rFonts w:eastAsia="맑은 고딕"/>
          <w:sz w:val="22"/>
          <w:szCs w:val="22"/>
          <w:lang w:eastAsia="ko-KR"/>
        </w:rPr>
        <w:t xml:space="preserve">, </w:t>
      </w:r>
      <w:r w:rsidR="004B654A">
        <w:rPr>
          <w:rFonts w:eastAsia="맑은 고딕" w:hint="eastAsia"/>
          <w:sz w:val="22"/>
          <w:szCs w:val="22"/>
          <w:lang w:eastAsia="ko-KR"/>
        </w:rPr>
        <w:t xml:space="preserve">and the quality of </w:t>
      </w:r>
      <w:r w:rsidR="004B654A">
        <w:rPr>
          <w:rFonts w:eastAsia="맑은 고딕"/>
          <w:sz w:val="22"/>
          <w:szCs w:val="22"/>
          <w:lang w:eastAsia="ko-KR"/>
        </w:rPr>
        <w:t>your</w:t>
      </w:r>
      <w:r w:rsidR="004B654A">
        <w:rPr>
          <w:rFonts w:eastAsia="맑은 고딕" w:hint="eastAsia"/>
          <w:sz w:val="22"/>
          <w:szCs w:val="22"/>
          <w:lang w:eastAsia="ko-KR"/>
        </w:rPr>
        <w:t xml:space="preserve"> conclusions and implications w</w:t>
      </w:r>
      <w:r w:rsidR="00C11958" w:rsidRPr="00E002AE">
        <w:rPr>
          <w:rFonts w:eastAsia="맑은 고딕"/>
          <w:sz w:val="22"/>
          <w:szCs w:val="22"/>
          <w:lang w:eastAsia="ko-KR"/>
        </w:rPr>
        <w:t xml:space="preserve">ill be important </w:t>
      </w:r>
      <w:r w:rsidR="004B654A">
        <w:rPr>
          <w:rFonts w:eastAsia="맑은 고딕" w:hint="eastAsia"/>
          <w:sz w:val="22"/>
          <w:szCs w:val="22"/>
          <w:lang w:eastAsia="ko-KR"/>
        </w:rPr>
        <w:t>factor</w:t>
      </w:r>
      <w:r w:rsidR="00182589">
        <w:rPr>
          <w:rFonts w:eastAsia="맑은 고딕" w:hint="eastAsia"/>
          <w:sz w:val="22"/>
          <w:szCs w:val="22"/>
          <w:lang w:eastAsia="ko-KR"/>
        </w:rPr>
        <w:t>s</w:t>
      </w:r>
      <w:r w:rsidR="00C11958" w:rsidRPr="00E002AE">
        <w:rPr>
          <w:rFonts w:eastAsia="맑은 고딕"/>
          <w:sz w:val="22"/>
          <w:szCs w:val="22"/>
          <w:lang w:eastAsia="ko-KR"/>
        </w:rPr>
        <w:t xml:space="preserve"> of evaluation.</w:t>
      </w:r>
    </w:p>
    <w:p w14:paraId="7571F778" w14:textId="77777777" w:rsidR="005E2D24" w:rsidRPr="00E002AE" w:rsidRDefault="003B0402" w:rsidP="00E002AE">
      <w:pPr>
        <w:widowControl/>
        <w:autoSpaceDE/>
        <w:autoSpaceDN/>
        <w:jc w:val="both"/>
        <w:rPr>
          <w:rFonts w:ascii="Times New Roman" w:hAnsi="Times New Roman" w:cs="Times New Roman"/>
          <w:b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sz w:val="22"/>
          <w:szCs w:val="22"/>
          <w:lang w:eastAsia="ko-KR"/>
        </w:rPr>
        <w:t xml:space="preserve">Team </w:t>
      </w:r>
      <w:r w:rsidR="00690F07">
        <w:rPr>
          <w:rFonts w:ascii="Times New Roman" w:hAnsi="Times New Roman" w:cs="Times New Roman"/>
          <w:b/>
          <w:sz w:val="22"/>
          <w:szCs w:val="22"/>
          <w:lang w:eastAsia="ko-KR"/>
        </w:rPr>
        <w:t>Field Project (</w:t>
      </w:r>
      <w:r w:rsidR="00690F07">
        <w:rPr>
          <w:rFonts w:ascii="Times New Roman" w:hAnsi="Times New Roman" w:cs="Times New Roman" w:hint="eastAsia"/>
          <w:b/>
          <w:sz w:val="22"/>
          <w:szCs w:val="22"/>
          <w:lang w:eastAsia="ko-KR"/>
        </w:rPr>
        <w:t>3</w:t>
      </w:r>
      <w:r w:rsidR="003C5C15">
        <w:rPr>
          <w:rFonts w:ascii="Times New Roman" w:hAnsi="Times New Roman" w:cs="Times New Roman"/>
          <w:b/>
          <w:sz w:val="22"/>
          <w:szCs w:val="22"/>
          <w:lang w:eastAsia="ko-KR"/>
        </w:rPr>
        <w:t>5</w:t>
      </w:r>
      <w:r w:rsidR="008F77DD" w:rsidRPr="00E002AE">
        <w:rPr>
          <w:rFonts w:ascii="Times New Roman" w:hAnsi="Times New Roman" w:cs="Times New Roman"/>
          <w:b/>
          <w:sz w:val="22"/>
          <w:szCs w:val="22"/>
          <w:lang w:eastAsia="ko-KR"/>
        </w:rPr>
        <w:t>%)</w:t>
      </w:r>
    </w:p>
    <w:p w14:paraId="302FB4D9" w14:textId="77777777" w:rsidR="00177EAD" w:rsidRPr="00E002AE" w:rsidRDefault="00FF6B2B" w:rsidP="00E002AE">
      <w:pPr>
        <w:pStyle w:val="af4"/>
        <w:widowControl/>
        <w:autoSpaceDE/>
        <w:autoSpaceDN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E002AE">
        <w:rPr>
          <w:rFonts w:ascii="Times New Roman" w:hAnsi="Times New Roman" w:cs="Times New Roman"/>
          <w:sz w:val="22"/>
          <w:szCs w:val="22"/>
          <w:lang w:eastAsia="ko-KR"/>
        </w:rPr>
        <w:t>This project requires each team t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o </w:t>
      </w:r>
      <w:r w:rsidRPr="00E002AE">
        <w:rPr>
          <w:rFonts w:ascii="Times New Roman" w:hAnsi="Times New Roman" w:cs="Times New Roman"/>
          <w:sz w:val="22"/>
          <w:szCs w:val="22"/>
          <w:lang w:eastAsia="ko-KR"/>
        </w:rPr>
        <w:t>perform country an</w:t>
      </w:r>
      <w:r w:rsidR="007B4E61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d 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>industry/</w:t>
      </w:r>
      <w:r w:rsidRPr="00E002AE">
        <w:rPr>
          <w:rFonts w:ascii="Times New Roman" w:hAnsi="Times New Roman" w:cs="Times New Roman"/>
          <w:sz w:val="22"/>
          <w:szCs w:val="22"/>
          <w:lang w:eastAsia="ko-KR"/>
        </w:rPr>
        <w:t>market profiling</w:t>
      </w:r>
      <w:r w:rsidR="00177EAD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preparing for foreign market entry of a company. M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>ore spec</w:t>
      </w:r>
      <w:r w:rsidR="007B4E61" w:rsidRPr="00E002AE">
        <w:rPr>
          <w:rFonts w:ascii="Times New Roman" w:hAnsi="Times New Roman" w:cs="Times New Roman"/>
          <w:sz w:val="22"/>
          <w:szCs w:val="22"/>
          <w:lang w:eastAsia="ko-KR"/>
        </w:rPr>
        <w:t>ifically, it requires each team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to choos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 xml:space="preserve">e a foreign country 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>and a sp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>ecific industry/market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</w:t>
      </w:r>
      <w:r w:rsidR="007B4E61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first 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and then to perform extensive analyses of the country and 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>industry/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>market of your choice. In this project, you need to incorporate various global business environmental factors discussed in class, including country environmental factors</w:t>
      </w:r>
      <w:r w:rsidR="00460D92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(e.g., history, current politics, international issues,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political, legal, economic, socio-cultural, and business practice-related environmental factors) and 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>industry/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>market environmental factors</w:t>
      </w:r>
      <w:r w:rsidR="007B4E61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(e.g., 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 xml:space="preserve">industry structure, </w:t>
      </w:r>
      <w:r w:rsidR="007B4E61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market size, </w:t>
      </w:r>
      <w:r w:rsidR="00E00708">
        <w:rPr>
          <w:rFonts w:ascii="Times New Roman" w:hAnsi="Times New Roman" w:cs="Times New Roman"/>
          <w:sz w:val="22"/>
          <w:szCs w:val="22"/>
          <w:lang w:eastAsia="ko-KR"/>
        </w:rPr>
        <w:t xml:space="preserve">growth potential, </w:t>
      </w:r>
      <w:r w:rsidR="007B4E61" w:rsidRPr="00E002AE">
        <w:rPr>
          <w:rFonts w:ascii="Times New Roman" w:hAnsi="Times New Roman" w:cs="Times New Roman"/>
          <w:sz w:val="22"/>
          <w:szCs w:val="22"/>
          <w:lang w:eastAsia="ko-KR"/>
        </w:rPr>
        <w:t>driving forces, market segments, customer characteristics, channel environment, competitors, etc.)</w:t>
      </w:r>
      <w:r w:rsidR="003F1987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. </w:t>
      </w:r>
    </w:p>
    <w:p w14:paraId="3139C538" w14:textId="77777777" w:rsidR="003F1987" w:rsidRPr="00E002AE" w:rsidRDefault="003F1987" w:rsidP="00E002AE">
      <w:pPr>
        <w:pStyle w:val="af4"/>
        <w:widowControl/>
        <w:autoSpaceDE/>
        <w:autoSpaceDN/>
        <w:ind w:left="0"/>
        <w:jc w:val="both"/>
        <w:rPr>
          <w:rFonts w:ascii="Times New Roman" w:hAnsi="Times New Roman" w:cs="Times New Roman"/>
          <w:sz w:val="22"/>
          <w:szCs w:val="22"/>
        </w:rPr>
      </w:pPr>
    </w:p>
    <w:p w14:paraId="104FCDC3" w14:textId="1C531A1A" w:rsidR="003F1987" w:rsidRPr="00E002AE" w:rsidRDefault="003F1987" w:rsidP="00E002AE">
      <w:pPr>
        <w:widowControl/>
        <w:suppressAutoHyphens/>
        <w:autoSpaceDE/>
        <w:autoSpaceDN/>
        <w:jc w:val="both"/>
        <w:rPr>
          <w:rFonts w:ascii="Times New Roman" w:eastAsia="바탕체" w:hAnsi="Times New Roman" w:cs="Times New Roman"/>
          <w:sz w:val="22"/>
          <w:lang w:eastAsia="ko-KR"/>
        </w:rPr>
      </w:pP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Each team has to </w:t>
      </w:r>
      <w:r w:rsidR="00A03E46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make two 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oral presentation</w:t>
      </w:r>
      <w:r w:rsidR="00A03E46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s</w:t>
      </w:r>
      <w:r w:rsidR="003C5C15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</w:t>
      </w:r>
      <w:r w:rsidR="00A12AE5">
        <w:rPr>
          <w:rFonts w:ascii="Times New Roman" w:eastAsia="바탕체" w:hAnsi="Times New Roman" w:cs="Times New Roman" w:hint="eastAsia"/>
          <w:sz w:val="22"/>
          <w:szCs w:val="22"/>
          <w:lang w:eastAsia="ko-KR"/>
        </w:rPr>
        <w:t xml:space="preserve">of </w:t>
      </w:r>
      <w:r w:rsidR="003C5C15">
        <w:rPr>
          <w:rFonts w:ascii="Times New Roman" w:eastAsia="바탕체" w:hAnsi="Times New Roman" w:cs="Times New Roman"/>
          <w:sz w:val="22"/>
          <w:szCs w:val="22"/>
          <w:lang w:eastAsia="ko-KR"/>
        </w:rPr>
        <w:t>the field project</w:t>
      </w:r>
      <w:r w:rsidR="00182589">
        <w:rPr>
          <w:rFonts w:ascii="Times New Roman" w:eastAsia="바탕체" w:hAnsi="Times New Roman" w:cs="Times New Roman" w:hint="eastAsia"/>
          <w:sz w:val="22"/>
          <w:szCs w:val="22"/>
          <w:lang w:eastAsia="ko-KR"/>
        </w:rPr>
        <w:t xml:space="preserve">: a preliminary one </w:t>
      </w:r>
      <w:r w:rsidR="00182589">
        <w:rPr>
          <w:rFonts w:ascii="Times New Roman" w:eastAsia="바탕체" w:hAnsi="Times New Roman" w:cs="Times New Roman"/>
          <w:sz w:val="22"/>
          <w:szCs w:val="22"/>
          <w:lang w:eastAsia="ko-KR"/>
        </w:rPr>
        <w:t>and</w:t>
      </w:r>
      <w:r w:rsidR="00182589">
        <w:rPr>
          <w:rFonts w:ascii="Times New Roman" w:eastAsia="바탕체" w:hAnsi="Times New Roman" w:cs="Times New Roman" w:hint="eastAsia"/>
          <w:sz w:val="22"/>
          <w:szCs w:val="22"/>
          <w:lang w:eastAsia="ko-KR"/>
        </w:rPr>
        <w:t xml:space="preserve"> a final one</w:t>
      </w:r>
      <w:r w:rsidR="003C5C15">
        <w:rPr>
          <w:rFonts w:ascii="Times New Roman" w:eastAsia="바탕체" w:hAnsi="Times New Roman" w:cs="Times New Roman"/>
          <w:sz w:val="22"/>
          <w:szCs w:val="22"/>
          <w:lang w:eastAsia="ko-KR"/>
        </w:rPr>
        <w:t>. No written report is required for this project. Preliminary oral presentation should be 15</w:t>
      </w:r>
      <w:r w:rsidR="00BC00BF">
        <w:rPr>
          <w:rFonts w:ascii="Times New Roman" w:eastAsia="바탕체" w:hAnsi="Times New Roman" w:cs="Times New Roman" w:hint="eastAsia"/>
          <w:sz w:val="22"/>
          <w:szCs w:val="22"/>
          <w:lang w:eastAsia="ko-KR"/>
        </w:rPr>
        <w:t xml:space="preserve"> </w:t>
      </w:r>
      <w:r w:rsidR="003C5C15">
        <w:rPr>
          <w:rFonts w:ascii="Times New Roman" w:eastAsia="바탕체" w:hAnsi="Times New Roman" w:cs="Times New Roman"/>
          <w:sz w:val="22"/>
          <w:szCs w:val="22"/>
          <w:lang w:eastAsia="ko-KR"/>
        </w:rPr>
        <w:t>minutes long with visual aids, followed by a 5</w:t>
      </w:r>
      <w:r w:rsidR="00BC00BF">
        <w:rPr>
          <w:rFonts w:ascii="Times New Roman" w:eastAsia="바탕체" w:hAnsi="Times New Roman" w:cs="Times New Roman" w:hint="eastAsia"/>
          <w:sz w:val="22"/>
          <w:szCs w:val="22"/>
          <w:lang w:eastAsia="ko-KR"/>
        </w:rPr>
        <w:t>- to 10-</w:t>
      </w:r>
      <w:r w:rsidR="003C5C15">
        <w:rPr>
          <w:rFonts w:ascii="Times New Roman" w:eastAsia="바탕체" w:hAnsi="Times New Roman" w:cs="Times New Roman"/>
          <w:sz w:val="22"/>
          <w:szCs w:val="22"/>
          <w:lang w:eastAsia="ko-KR"/>
        </w:rPr>
        <w:t>minute Q&amp;A session. And final o</w:t>
      </w: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>ral pre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sentation</w:t>
      </w:r>
      <w:r w:rsidR="003414DC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s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should be </w:t>
      </w:r>
      <w:r w:rsidR="00A112B9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approximately </w:t>
      </w:r>
      <w:r w:rsidR="00BC00BF">
        <w:rPr>
          <w:rFonts w:ascii="Times New Roman" w:eastAsia="바탕체" w:hAnsi="Times New Roman" w:cs="Times New Roman" w:hint="eastAsia"/>
          <w:sz w:val="22"/>
          <w:szCs w:val="22"/>
          <w:lang w:eastAsia="ko-KR"/>
        </w:rPr>
        <w:t>30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minutes</w:t>
      </w:r>
      <w:r w:rsidR="000058CB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long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, </w:t>
      </w:r>
      <w:r w:rsidR="004E32E2" w:rsidRPr="00E002AE">
        <w:rPr>
          <w:rFonts w:ascii="Times New Roman" w:eastAsia="바탕체" w:hAnsi="Times New Roman" w:cs="Times New Roman"/>
          <w:sz w:val="22"/>
          <w:lang w:eastAsia="ko-KR"/>
        </w:rPr>
        <w:t>well-</w:t>
      </w:r>
      <w:r w:rsidRPr="00E002AE">
        <w:rPr>
          <w:rFonts w:ascii="Times New Roman" w:eastAsia="바탕체" w:hAnsi="Times New Roman" w:cs="Times New Roman"/>
          <w:sz w:val="22"/>
          <w:lang w:eastAsia="ko-KR"/>
        </w:rPr>
        <w:t xml:space="preserve">rehearsed, professional, and accompanied by visual aids. </w:t>
      </w:r>
      <w:r w:rsidR="00460D92" w:rsidRPr="00E002AE">
        <w:rPr>
          <w:rFonts w:ascii="Times New Roman" w:eastAsia="바탕체" w:hAnsi="Times New Roman" w:cs="Times New Roman"/>
          <w:sz w:val="22"/>
          <w:lang w:eastAsia="ko-KR"/>
        </w:rPr>
        <w:t xml:space="preserve">There will be a </w:t>
      </w:r>
      <w:r w:rsidR="00A112B9">
        <w:rPr>
          <w:rFonts w:ascii="Times New Roman" w:eastAsia="바탕체" w:hAnsi="Times New Roman" w:cs="Times New Roman"/>
          <w:sz w:val="22"/>
          <w:lang w:eastAsia="ko-KR"/>
        </w:rPr>
        <w:t>10-15</w:t>
      </w:r>
      <w:r w:rsidRPr="00E002AE">
        <w:rPr>
          <w:rFonts w:ascii="Times New Roman" w:eastAsia="바탕체" w:hAnsi="Times New Roman" w:cs="Times New Roman"/>
          <w:sz w:val="22"/>
          <w:lang w:eastAsia="ko-KR"/>
        </w:rPr>
        <w:t xml:space="preserve"> minute Q&amp;A session after each presentation.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</w:t>
      </w:r>
      <w:r w:rsidRPr="00E002AE">
        <w:rPr>
          <w:rFonts w:ascii="Times New Roman" w:eastAsia="바탕체" w:hAnsi="Times New Roman" w:cs="Times New Roman"/>
          <w:sz w:val="22"/>
          <w:lang w:eastAsia="ko-KR"/>
        </w:rPr>
        <w:t xml:space="preserve">Specific criteria for evaluation will be provided in class. 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To be fair to each team</w:t>
      </w:r>
      <w:r w:rsidR="003414DC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, the</w:t>
      </w:r>
      <w:r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time limit will be enforced.</w:t>
      </w:r>
      <w:r w:rsidR="00460D92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 </w:t>
      </w:r>
      <w:r w:rsidR="003414DC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 xml:space="preserve">Presentations </w:t>
      </w:r>
      <w:r w:rsidR="00460D92" w:rsidRPr="00E002AE">
        <w:rPr>
          <w:rFonts w:ascii="Times New Roman" w:eastAsia="바탕체" w:hAnsi="Times New Roman" w:cs="Times New Roman"/>
          <w:sz w:val="22"/>
          <w:szCs w:val="22"/>
          <w:lang w:eastAsia="ko-KR"/>
        </w:rPr>
        <w:t>should be of the quality that you would feel comfortable making to the head of International Operations or your boss.</w:t>
      </w:r>
    </w:p>
    <w:p w14:paraId="60957234" w14:textId="77777777" w:rsidR="003F1987" w:rsidRPr="00E002AE" w:rsidRDefault="003F1987" w:rsidP="00E002AE">
      <w:pPr>
        <w:widowControl/>
        <w:tabs>
          <w:tab w:val="left" w:pos="-720"/>
        </w:tabs>
        <w:suppressAutoHyphens/>
        <w:autoSpaceDE/>
        <w:autoSpaceDN/>
        <w:jc w:val="both"/>
        <w:rPr>
          <w:rFonts w:ascii="Times New Roman" w:eastAsia="바탕체" w:hAnsi="Times New Roman" w:cs="Times New Roman"/>
          <w:spacing w:val="-2"/>
          <w:sz w:val="22"/>
          <w:lang w:eastAsia="ko-KR"/>
        </w:rPr>
      </w:pPr>
    </w:p>
    <w:p w14:paraId="604B0FDA" w14:textId="77777777" w:rsidR="003F1987" w:rsidRPr="00E002AE" w:rsidRDefault="003F1987" w:rsidP="00E002AE">
      <w:pPr>
        <w:widowControl/>
        <w:tabs>
          <w:tab w:val="left" w:pos="-720"/>
        </w:tabs>
        <w:suppressAutoHyphens/>
        <w:autoSpaceDE/>
        <w:autoSpaceDN/>
        <w:jc w:val="both"/>
        <w:rPr>
          <w:rFonts w:ascii="Times New Roman" w:eastAsia="바탕체" w:hAnsi="Times New Roman" w:cs="Times New Roman"/>
          <w:sz w:val="22"/>
          <w:lang w:eastAsia="ko-KR"/>
        </w:rPr>
      </w:pP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You are also required to </w:t>
      </w:r>
      <w:r w:rsidR="00A03E46"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>submit a one-page progress report</w:t>
      </w: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 (see the course schedule below). The idea here is to </w:t>
      </w:r>
      <w:r w:rsidR="003414DC"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push you to start your project early on so that you may </w:t>
      </w: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finish your project </w:t>
      </w:r>
      <w:r w:rsidR="000058CB"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>on time without having</w:t>
      </w: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 trouble at the end. The report should include the country and </w:t>
      </w:r>
      <w:r w:rsidR="001D0B12">
        <w:rPr>
          <w:rFonts w:ascii="Times New Roman" w:eastAsia="바탕체" w:hAnsi="Times New Roman" w:cs="Times New Roman"/>
          <w:spacing w:val="-2"/>
          <w:sz w:val="22"/>
          <w:lang w:eastAsia="ko-KR"/>
        </w:rPr>
        <w:t>industry/</w:t>
      </w: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t xml:space="preserve">market that you have chosen, information that </w:t>
      </w:r>
      <w:r w:rsidRPr="00E002AE">
        <w:rPr>
          <w:rFonts w:ascii="Times New Roman" w:eastAsia="바탕체" w:hAnsi="Times New Roman" w:cs="Times New Roman"/>
          <w:spacing w:val="-2"/>
          <w:sz w:val="22"/>
          <w:lang w:eastAsia="ko-KR"/>
        </w:rPr>
        <w:lastRenderedPageBreak/>
        <w:t>you have already collected, information that you still need to collect, and the timeline for completing the project.</w:t>
      </w:r>
    </w:p>
    <w:p w14:paraId="3AAC0BAB" w14:textId="77777777" w:rsidR="00FF33D9" w:rsidRDefault="00FF33D9" w:rsidP="00E002AE">
      <w:pPr>
        <w:pStyle w:val="31"/>
        <w:tabs>
          <w:tab w:val="left" w:pos="180"/>
        </w:tabs>
        <w:ind w:left="0"/>
        <w:rPr>
          <w:rFonts w:ascii="Times New Roman" w:hAnsi="Times New Roman" w:cs="Times New Roman"/>
          <w:b/>
          <w:sz w:val="22"/>
          <w:szCs w:val="22"/>
        </w:rPr>
      </w:pPr>
    </w:p>
    <w:p w14:paraId="7548610E" w14:textId="77777777" w:rsidR="00041533" w:rsidRPr="00E002AE" w:rsidRDefault="00041533" w:rsidP="00E002AE">
      <w:pPr>
        <w:pStyle w:val="31"/>
        <w:tabs>
          <w:tab w:val="left" w:pos="180"/>
        </w:tabs>
        <w:ind w:left="0"/>
        <w:rPr>
          <w:rFonts w:ascii="Times New Roman" w:hAnsi="Times New Roman" w:cs="Times New Roman"/>
          <w:b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sz w:val="22"/>
          <w:szCs w:val="22"/>
        </w:rPr>
        <w:t xml:space="preserve">Peer </w:t>
      </w:r>
      <w:r w:rsidRPr="00E002AE">
        <w:rPr>
          <w:rFonts w:ascii="Times New Roman" w:hAnsi="Times New Roman" w:cs="Times New Roman"/>
          <w:b/>
          <w:sz w:val="22"/>
          <w:szCs w:val="22"/>
          <w:lang w:eastAsia="ko-KR"/>
        </w:rPr>
        <w:t>E</w:t>
      </w:r>
      <w:r w:rsidR="006A68AF" w:rsidRPr="00E002AE">
        <w:rPr>
          <w:rFonts w:ascii="Times New Roman" w:hAnsi="Times New Roman" w:cs="Times New Roman"/>
          <w:b/>
          <w:sz w:val="22"/>
          <w:szCs w:val="22"/>
        </w:rPr>
        <w:t>valuation</w:t>
      </w:r>
      <w:r w:rsidR="001A4770" w:rsidRPr="00E002AE">
        <w:rPr>
          <w:rFonts w:ascii="Times New Roman" w:hAnsi="Times New Roman" w:cs="Times New Roman"/>
          <w:b/>
          <w:sz w:val="22"/>
          <w:szCs w:val="22"/>
          <w:lang w:eastAsia="ko-KR"/>
        </w:rPr>
        <w:t>s</w:t>
      </w:r>
    </w:p>
    <w:p w14:paraId="74C0504B" w14:textId="77777777" w:rsidR="00A21425" w:rsidRPr="00E002AE" w:rsidRDefault="00C35DC8" w:rsidP="00E002AE">
      <w:pPr>
        <w:pStyle w:val="31"/>
        <w:tabs>
          <w:tab w:val="left" w:pos="180"/>
        </w:tabs>
        <w:ind w:left="0"/>
        <w:jc w:val="both"/>
        <w:rPr>
          <w:rFonts w:ascii="Times New Roman" w:hAnsi="Times New Roman" w:cs="Times New Roman"/>
          <w:sz w:val="22"/>
          <w:lang w:eastAsia="ko-KR"/>
        </w:rPr>
      </w:pPr>
      <w:r w:rsidRPr="00E002AE">
        <w:rPr>
          <w:rFonts w:ascii="Times New Roman" w:hAnsi="Times New Roman" w:cs="Times New Roman"/>
          <w:sz w:val="22"/>
        </w:rPr>
        <w:t xml:space="preserve">You will have an opportunity to evaluate your </w:t>
      </w:r>
      <w:r w:rsidRPr="00E002AE">
        <w:rPr>
          <w:rFonts w:ascii="Times New Roman" w:hAnsi="Times New Roman" w:cs="Times New Roman"/>
          <w:sz w:val="22"/>
          <w:lang w:eastAsia="ko-KR"/>
        </w:rPr>
        <w:t>team</w:t>
      </w:r>
      <w:r w:rsidRPr="00E002AE">
        <w:rPr>
          <w:rFonts w:ascii="Times New Roman" w:hAnsi="Times New Roman" w:cs="Times New Roman"/>
          <w:sz w:val="22"/>
        </w:rPr>
        <w:t xml:space="preserve"> members' contribution to </w:t>
      </w:r>
      <w:r w:rsidRPr="00E002AE">
        <w:rPr>
          <w:rFonts w:ascii="Times New Roman" w:hAnsi="Times New Roman" w:cs="Times New Roman"/>
          <w:sz w:val="22"/>
          <w:lang w:eastAsia="ko-KR"/>
        </w:rPr>
        <w:t>team</w:t>
      </w:r>
      <w:r w:rsidR="002F4E61" w:rsidRPr="00E002AE">
        <w:rPr>
          <w:rFonts w:ascii="Times New Roman" w:hAnsi="Times New Roman" w:cs="Times New Roman"/>
          <w:sz w:val="22"/>
        </w:rPr>
        <w:t xml:space="preserve"> assignment</w:t>
      </w:r>
      <w:r w:rsidR="00FF33D9">
        <w:rPr>
          <w:rFonts w:ascii="Times New Roman" w:hAnsi="Times New Roman" w:cs="Times New Roman"/>
          <w:sz w:val="22"/>
        </w:rPr>
        <w:t>s</w:t>
      </w:r>
      <w:r w:rsidRPr="00E002AE">
        <w:rPr>
          <w:rFonts w:ascii="Times New Roman" w:hAnsi="Times New Roman" w:cs="Times New Roman"/>
          <w:sz w:val="22"/>
        </w:rPr>
        <w:t xml:space="preserve">.  </w:t>
      </w:r>
      <w:r w:rsidR="004C6835" w:rsidRPr="00E002AE">
        <w:rPr>
          <w:rFonts w:ascii="Times New Roman" w:hAnsi="Times New Roman" w:cs="Times New Roman"/>
          <w:sz w:val="22"/>
          <w:lang w:eastAsia="ko-KR"/>
        </w:rPr>
        <w:t xml:space="preserve">Evaluation forms </w:t>
      </w:r>
      <w:r w:rsidRPr="00E002AE">
        <w:rPr>
          <w:rFonts w:ascii="Times New Roman" w:hAnsi="Times New Roman" w:cs="Times New Roman"/>
          <w:sz w:val="22"/>
        </w:rPr>
        <w:t>will be provided</w:t>
      </w:r>
      <w:r w:rsidR="004C6835" w:rsidRPr="00E002AE">
        <w:rPr>
          <w:rFonts w:ascii="Times New Roman" w:hAnsi="Times New Roman" w:cs="Times New Roman"/>
          <w:sz w:val="22"/>
          <w:lang w:eastAsia="ko-KR"/>
        </w:rPr>
        <w:t xml:space="preserve">, and they </w:t>
      </w:r>
      <w:r w:rsidR="003D3197" w:rsidRPr="00E002AE">
        <w:rPr>
          <w:rFonts w:ascii="Times New Roman" w:hAnsi="Times New Roman" w:cs="Times New Roman"/>
          <w:sz w:val="22"/>
          <w:lang w:eastAsia="ko-KR"/>
        </w:rPr>
        <w:t>must</w:t>
      </w:r>
      <w:r w:rsidR="004C6835" w:rsidRPr="00E002AE">
        <w:rPr>
          <w:rFonts w:ascii="Times New Roman" w:hAnsi="Times New Roman" w:cs="Times New Roman"/>
          <w:sz w:val="22"/>
          <w:lang w:eastAsia="ko-KR"/>
        </w:rPr>
        <w:t xml:space="preserve"> be </w:t>
      </w:r>
      <w:r w:rsidRPr="00E002AE">
        <w:rPr>
          <w:rFonts w:ascii="Times New Roman" w:hAnsi="Times New Roman" w:cs="Times New Roman"/>
          <w:sz w:val="22"/>
        </w:rPr>
        <w:t xml:space="preserve">returned </w:t>
      </w:r>
      <w:r w:rsidRPr="00E002AE">
        <w:rPr>
          <w:rFonts w:ascii="Times New Roman" w:hAnsi="Times New Roman" w:cs="Times New Roman"/>
          <w:sz w:val="22"/>
          <w:lang w:eastAsia="ko-KR"/>
        </w:rPr>
        <w:t xml:space="preserve">at the end of the term. </w:t>
      </w:r>
      <w:r w:rsidRPr="00E002AE">
        <w:rPr>
          <w:rFonts w:ascii="Times New Roman" w:hAnsi="Times New Roman" w:cs="Times New Roman"/>
          <w:sz w:val="22"/>
        </w:rPr>
        <w:t xml:space="preserve">Peer evaluations will be used </w:t>
      </w:r>
      <w:r w:rsidR="002F4E61" w:rsidRPr="00E002AE">
        <w:rPr>
          <w:rFonts w:ascii="Times New Roman" w:hAnsi="Times New Roman" w:cs="Times New Roman"/>
          <w:sz w:val="22"/>
        </w:rPr>
        <w:t>in determining individual</w:t>
      </w:r>
      <w:r w:rsidR="002F4E61" w:rsidRPr="00E002AE">
        <w:rPr>
          <w:rFonts w:ascii="Times New Roman" w:hAnsi="Times New Roman" w:cs="Times New Roman"/>
          <w:sz w:val="22"/>
          <w:lang w:eastAsia="ko-KR"/>
        </w:rPr>
        <w:t xml:space="preserve"> scores</w:t>
      </w:r>
      <w:r w:rsidRPr="00E002AE">
        <w:rPr>
          <w:rFonts w:ascii="Times New Roman" w:hAnsi="Times New Roman" w:cs="Times New Roman"/>
          <w:sz w:val="22"/>
        </w:rPr>
        <w:t xml:space="preserve"> for </w:t>
      </w:r>
      <w:r w:rsidR="002F4E61" w:rsidRPr="00E002AE">
        <w:rPr>
          <w:rFonts w:ascii="Times New Roman" w:hAnsi="Times New Roman" w:cs="Times New Roman"/>
          <w:sz w:val="22"/>
        </w:rPr>
        <w:t>team project</w:t>
      </w:r>
      <w:r w:rsidR="00FF33D9">
        <w:rPr>
          <w:rFonts w:ascii="Times New Roman" w:hAnsi="Times New Roman" w:cs="Times New Roman"/>
          <w:sz w:val="22"/>
        </w:rPr>
        <w:t>s</w:t>
      </w:r>
      <w:r w:rsidRPr="00E002AE">
        <w:rPr>
          <w:rFonts w:ascii="Times New Roman" w:hAnsi="Times New Roman" w:cs="Times New Roman"/>
          <w:sz w:val="22"/>
        </w:rPr>
        <w:t>.</w:t>
      </w:r>
    </w:p>
    <w:p w14:paraId="10D530FB" w14:textId="77777777" w:rsidR="000E4E04" w:rsidRPr="00E002AE" w:rsidRDefault="000E4E04" w:rsidP="00E002AE">
      <w:pPr>
        <w:widowControl/>
        <w:autoSpaceDE/>
        <w:autoSpaceDN/>
        <w:jc w:val="both"/>
        <w:rPr>
          <w:rFonts w:ascii="Times New Roman" w:eastAsia="굴림" w:hAnsi="Times New Roman" w:cs="Times New Roman"/>
          <w:b/>
          <w:sz w:val="24"/>
          <w:szCs w:val="24"/>
        </w:rPr>
      </w:pPr>
    </w:p>
    <w:p w14:paraId="5DC4B7AB" w14:textId="77777777" w:rsidR="000E4E04" w:rsidRPr="00E002AE" w:rsidRDefault="000E4E04" w:rsidP="00E002AE">
      <w:pPr>
        <w:pStyle w:val="31"/>
        <w:tabs>
          <w:tab w:val="left" w:pos="180"/>
        </w:tabs>
        <w:ind w:left="0"/>
        <w:rPr>
          <w:rFonts w:ascii="Times New Roman" w:hAnsi="Times New Roman" w:cs="Times New Roman"/>
          <w:sz w:val="22"/>
          <w:lang w:eastAsia="ko-KR"/>
        </w:rPr>
      </w:pPr>
      <w:r w:rsidRPr="00E002AE">
        <w:rPr>
          <w:rFonts w:ascii="Times New Roman" w:hAnsi="Times New Roman" w:cs="Times New Roman"/>
          <w:b/>
          <w:sz w:val="22"/>
          <w:lang w:eastAsia="ko-KR"/>
        </w:rPr>
        <w:t>Grade Distribution Guideline:</w:t>
      </w:r>
    </w:p>
    <w:p w14:paraId="5EC6F495" w14:textId="77777777" w:rsidR="000E4E04" w:rsidRPr="00E002AE" w:rsidRDefault="000E4E04" w:rsidP="00E002AE">
      <w:pPr>
        <w:ind w:firstLineChars="129" w:firstLine="284"/>
        <w:jc w:val="both"/>
        <w:rPr>
          <w:rFonts w:ascii="Times New Roman" w:eastAsia="UWKMJF (KSC)" w:hAnsi="Times New Roman" w:cs="Times New Roman"/>
          <w:sz w:val="22"/>
          <w:lang w:eastAsia="ko-KR"/>
        </w:rPr>
      </w:pPr>
      <w:r w:rsidRPr="00E002AE">
        <w:rPr>
          <w:rFonts w:ascii="Times New Roman" w:eastAsia="UWKMJF (KSC)" w:hAnsi="Times New Roman" w:cs="Times New Roman"/>
          <w:sz w:val="22"/>
          <w:lang w:eastAsia="ko-KR"/>
        </w:rPr>
        <w:t xml:space="preserve">A+ :  </w:t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  <w:t>20%</w:t>
      </w:r>
    </w:p>
    <w:p w14:paraId="11A1F3B0" w14:textId="77777777" w:rsidR="000E4E04" w:rsidRPr="00E002AE" w:rsidRDefault="000E4E04" w:rsidP="00E002AE">
      <w:pPr>
        <w:ind w:firstLineChars="129" w:firstLine="284"/>
        <w:jc w:val="both"/>
        <w:rPr>
          <w:rFonts w:ascii="Times New Roman" w:eastAsia="UWKMJF (KSC)" w:hAnsi="Times New Roman" w:cs="Times New Roman"/>
          <w:sz w:val="22"/>
          <w:lang w:eastAsia="ko-KR"/>
        </w:rPr>
      </w:pPr>
      <w:r w:rsidRPr="00E002AE">
        <w:rPr>
          <w:rFonts w:ascii="Times New Roman" w:eastAsia="UWKMJF (KSC)" w:hAnsi="Times New Roman" w:cs="Times New Roman"/>
          <w:sz w:val="22"/>
          <w:lang w:eastAsia="ko-KR"/>
        </w:rPr>
        <w:t xml:space="preserve">A   : </w:t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  <w:t>30%</w:t>
      </w:r>
    </w:p>
    <w:p w14:paraId="0D0E6E93" w14:textId="77777777" w:rsidR="000E4E04" w:rsidRPr="00E002AE" w:rsidRDefault="000E4E04" w:rsidP="00E002AE">
      <w:pPr>
        <w:ind w:firstLineChars="129" w:firstLine="284"/>
        <w:jc w:val="both"/>
        <w:rPr>
          <w:rFonts w:ascii="Times New Roman" w:eastAsia="UWKMJF (KSC)" w:hAnsi="Times New Roman" w:cs="Times New Roman"/>
          <w:sz w:val="22"/>
          <w:lang w:eastAsia="ko-KR"/>
        </w:rPr>
      </w:pPr>
      <w:r w:rsidRPr="00E002AE">
        <w:rPr>
          <w:rFonts w:ascii="Times New Roman" w:eastAsia="UWKMJF (KSC)" w:hAnsi="Times New Roman" w:cs="Times New Roman"/>
          <w:sz w:val="22"/>
          <w:lang w:eastAsia="ko-KR"/>
        </w:rPr>
        <w:t xml:space="preserve">B+ : </w:t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  <w:t>20%</w:t>
      </w:r>
    </w:p>
    <w:p w14:paraId="7DB4A363" w14:textId="77777777" w:rsidR="000E4E04" w:rsidRPr="00E002AE" w:rsidRDefault="000E4E04" w:rsidP="00E002AE">
      <w:pPr>
        <w:ind w:firstLineChars="129" w:firstLine="284"/>
        <w:jc w:val="both"/>
        <w:rPr>
          <w:rFonts w:ascii="Times New Roman" w:eastAsia="UWKMJF (KSC)" w:hAnsi="Times New Roman" w:cs="Times New Roman"/>
          <w:sz w:val="22"/>
          <w:lang w:eastAsia="ko-KR"/>
        </w:rPr>
      </w:pPr>
      <w:r w:rsidRPr="00E002AE">
        <w:rPr>
          <w:rFonts w:ascii="Times New Roman" w:eastAsia="UWKMJF (KSC)" w:hAnsi="Times New Roman" w:cs="Times New Roman"/>
          <w:sz w:val="22"/>
          <w:lang w:eastAsia="ko-KR"/>
        </w:rPr>
        <w:t xml:space="preserve">B and below : </w:t>
      </w:r>
      <w:r w:rsidRPr="00E002AE">
        <w:rPr>
          <w:rFonts w:ascii="Times New Roman" w:eastAsia="UWKMJF (KSC)" w:hAnsi="Times New Roman" w:cs="Times New Roman"/>
          <w:sz w:val="22"/>
          <w:lang w:eastAsia="ko-KR"/>
        </w:rPr>
        <w:tab/>
        <w:t>30%</w:t>
      </w:r>
    </w:p>
    <w:p w14:paraId="15ED10B1" w14:textId="77777777" w:rsidR="001F2450" w:rsidRPr="00E002AE" w:rsidRDefault="001F2450" w:rsidP="00E002AE">
      <w:pPr>
        <w:widowControl/>
        <w:autoSpaceDE/>
        <w:autoSpaceDN/>
        <w:rPr>
          <w:rFonts w:ascii="Times New Roman" w:eastAsia="굴림" w:hAnsi="Times New Roman" w:cs="Times New Roman"/>
          <w:color w:val="000000"/>
          <w:sz w:val="24"/>
          <w:szCs w:val="24"/>
          <w:lang w:eastAsia="ko-KR"/>
        </w:rPr>
      </w:pPr>
    </w:p>
    <w:p w14:paraId="42A6165D" w14:textId="77777777" w:rsidR="000249EC" w:rsidRPr="00E002AE" w:rsidRDefault="000249EC" w:rsidP="00E002AE">
      <w:pPr>
        <w:widowControl/>
        <w:autoSpaceDE/>
        <w:autoSpaceDN/>
        <w:rPr>
          <w:rFonts w:ascii="Times New Roman" w:eastAsia="굴림" w:hAnsi="Times New Roman" w:cs="Times New Roman"/>
          <w:color w:val="000000"/>
          <w:sz w:val="24"/>
          <w:szCs w:val="24"/>
          <w:lang w:eastAsia="ko-KR"/>
        </w:rPr>
      </w:pPr>
    </w:p>
    <w:p w14:paraId="78B4D33C" w14:textId="77777777" w:rsidR="000249EC" w:rsidRPr="00E002AE" w:rsidRDefault="000249EC" w:rsidP="00E002AE">
      <w:pPr>
        <w:widowControl/>
        <w:autoSpaceDE/>
        <w:autoSpaceDN/>
        <w:rPr>
          <w:rFonts w:ascii="Times New Roman" w:eastAsia="굴림" w:hAnsi="Times New Roman" w:cs="Times New Roman"/>
          <w:color w:val="000000"/>
          <w:sz w:val="24"/>
          <w:szCs w:val="24"/>
          <w:lang w:eastAsia="ko-KR"/>
        </w:rPr>
      </w:pPr>
    </w:p>
    <w:p w14:paraId="4C18A2C0" w14:textId="0AC70320" w:rsidR="000249EC" w:rsidRPr="00E002AE" w:rsidRDefault="000249EC" w:rsidP="00E002AE">
      <w:pPr>
        <w:widowControl/>
        <w:autoSpaceDE/>
        <w:autoSpaceDN/>
        <w:rPr>
          <w:rFonts w:ascii="Times New Roman" w:eastAsia="굴림" w:hAnsi="Times New Roman" w:cs="Times New Roman"/>
          <w:b/>
          <w:color w:val="000000"/>
          <w:sz w:val="24"/>
          <w:szCs w:val="24"/>
          <w:lang w:eastAsia="ko-KR"/>
        </w:rPr>
      </w:pPr>
    </w:p>
    <w:p w14:paraId="29CF7458" w14:textId="77777777" w:rsidR="00BC00BF" w:rsidRDefault="00BC00BF">
      <w:pPr>
        <w:widowControl/>
        <w:autoSpaceDE/>
        <w:autoSpaceDN/>
        <w:rPr>
          <w:rFonts w:ascii="Times New Roman" w:eastAsia="굴림" w:hAnsi="Times New Roman" w:cs="Times New Roman"/>
          <w:b/>
          <w:color w:val="000000"/>
          <w:sz w:val="24"/>
          <w:szCs w:val="24"/>
          <w:lang w:eastAsia="ko-KR"/>
        </w:rPr>
      </w:pPr>
      <w:r>
        <w:rPr>
          <w:rFonts w:ascii="Times New Roman" w:eastAsia="굴림" w:hAnsi="Times New Roman"/>
          <w:b/>
          <w:sz w:val="24"/>
          <w:szCs w:val="24"/>
        </w:rPr>
        <w:br w:type="page"/>
      </w:r>
    </w:p>
    <w:p w14:paraId="682886A0" w14:textId="0FCF968E" w:rsidR="00A74575" w:rsidRPr="00E002AE" w:rsidRDefault="00A74575" w:rsidP="00E002AE">
      <w:pPr>
        <w:pStyle w:val="af1"/>
        <w:spacing w:line="240" w:lineRule="auto"/>
        <w:jc w:val="left"/>
        <w:rPr>
          <w:rFonts w:ascii="Times New Roman" w:eastAsia="굴림" w:hAnsi="Times New Roman"/>
          <w:b/>
          <w:sz w:val="24"/>
          <w:szCs w:val="24"/>
        </w:rPr>
      </w:pPr>
      <w:r w:rsidRPr="00E002AE">
        <w:rPr>
          <w:rFonts w:ascii="Times New Roman" w:eastAsia="굴림" w:hAnsi="Times New Roman"/>
          <w:b/>
          <w:sz w:val="24"/>
          <w:szCs w:val="24"/>
        </w:rPr>
        <w:lastRenderedPageBreak/>
        <w:t>COURSE SCHEDULE</w:t>
      </w:r>
    </w:p>
    <w:p w14:paraId="75C19106" w14:textId="77777777" w:rsidR="008E4A89" w:rsidRPr="00E002AE" w:rsidRDefault="008E4A89" w:rsidP="00E002AE">
      <w:pPr>
        <w:pStyle w:val="af1"/>
        <w:spacing w:line="240" w:lineRule="auto"/>
        <w:jc w:val="left"/>
        <w:rPr>
          <w:rFonts w:ascii="Times New Roman" w:eastAsia="굴림" w:hAnsi="Times New Roman"/>
          <w:sz w:val="24"/>
          <w:szCs w:val="24"/>
        </w:rPr>
      </w:pPr>
    </w:p>
    <w:p w14:paraId="1DE57869" w14:textId="77777777" w:rsidR="00A74575" w:rsidRDefault="00A74575" w:rsidP="00932643">
      <w:pPr>
        <w:pStyle w:val="af1"/>
        <w:spacing w:line="240" w:lineRule="auto"/>
        <w:jc w:val="left"/>
        <w:rPr>
          <w:rFonts w:ascii="Times New Roman" w:eastAsia="굴림" w:hAnsi="Times New Roman"/>
          <w:b/>
          <w:sz w:val="24"/>
          <w:szCs w:val="24"/>
        </w:rPr>
      </w:pPr>
      <w:r w:rsidRPr="00E002AE">
        <w:rPr>
          <w:rFonts w:ascii="Times New Roman" w:eastAsia="굴림" w:hAnsi="Times New Roman"/>
          <w:b/>
          <w:sz w:val="24"/>
          <w:szCs w:val="24"/>
        </w:rPr>
        <w:t>I. Introduction</w:t>
      </w:r>
    </w:p>
    <w:p w14:paraId="074916E9" w14:textId="77777777" w:rsidR="00932643" w:rsidRPr="00932643" w:rsidRDefault="00932643" w:rsidP="00932643">
      <w:pPr>
        <w:pStyle w:val="af1"/>
        <w:spacing w:line="240" w:lineRule="auto"/>
        <w:jc w:val="left"/>
        <w:rPr>
          <w:rFonts w:ascii="Times New Roman" w:eastAsia="굴림" w:hAnsi="Times New Roman"/>
          <w:b/>
          <w:sz w:val="24"/>
          <w:szCs w:val="24"/>
        </w:rPr>
      </w:pPr>
    </w:p>
    <w:p w14:paraId="1A00960E" w14:textId="77777777" w:rsidR="00BE514C" w:rsidRDefault="00A74575" w:rsidP="00E002AE">
      <w:pPr>
        <w:ind w:right="187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52CE0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1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Understanding Global Bus</w:t>
      </w:r>
      <w:r w:rsidR="00273645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iness Environment</w:t>
      </w:r>
      <w:r w:rsidR="00F56581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 and Ethics</w:t>
      </w:r>
    </w:p>
    <w:p w14:paraId="656B8311" w14:textId="4884BDFE" w:rsidR="00A74575" w:rsidRPr="006E357C" w:rsidRDefault="004C5730" w:rsidP="00C77B87">
      <w:pPr>
        <w:ind w:right="187"/>
        <w:rPr>
          <w:rFonts w:ascii="Times New Roman" w:hAnsi="Times New Roman" w:cs="Times New Roman"/>
          <w:bCs/>
          <w:color w:val="FF0000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9</w:t>
      </w:r>
      <w:r w:rsidR="00664FF1">
        <w:rPr>
          <w:rFonts w:ascii="Times New Roman" w:hAnsi="Times New Roman" w:cs="Times New Roman"/>
          <w:bCs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2</w:t>
      </w:r>
      <w:r w:rsidR="00A74575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  <w:t xml:space="preserve">   R:</w:t>
      </w:r>
      <w:r w:rsidR="00A74575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A74575" w:rsidRPr="00741AED">
        <w:rPr>
          <w:rFonts w:ascii="Times New Roman" w:hAnsi="Times New Roman" w:cs="Times New Roman"/>
          <w:bCs/>
          <w:sz w:val="22"/>
          <w:szCs w:val="22"/>
          <w:lang w:eastAsia="ko-KR"/>
        </w:rPr>
        <w:t>“</w:t>
      </w:r>
      <w:r w:rsidR="00C77B87" w:rsidRPr="00741AED">
        <w:rPr>
          <w:rFonts w:ascii="Times New Roman" w:hAnsi="Times New Roman" w:cs="Times New Roman"/>
          <w:bCs/>
          <w:sz w:val="22"/>
          <w:szCs w:val="22"/>
          <w:lang w:eastAsia="ko-KR"/>
        </w:rPr>
        <w:t>Globalization”</w:t>
      </w:r>
      <w:r w:rsidR="00694977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</w:t>
      </w:r>
      <w:r w:rsidR="00694977" w:rsidRPr="007431BE">
        <w:rPr>
          <w:rFonts w:ascii="Times New Roman" w:hAnsi="Times New Roman" w:cs="Times New Roman"/>
          <w:bCs/>
          <w:color w:val="FF0000"/>
          <w:sz w:val="22"/>
          <w:szCs w:val="22"/>
          <w:lang w:eastAsia="ko-KR"/>
        </w:rPr>
        <w:t>1</w:t>
      </w:r>
    </w:p>
    <w:p w14:paraId="68901FC8" w14:textId="77777777" w:rsidR="00A02471" w:rsidRDefault="00A02471" w:rsidP="00E002AE">
      <w:pPr>
        <w:pStyle w:val="af1"/>
        <w:spacing w:line="240" w:lineRule="auto"/>
        <w:jc w:val="left"/>
        <w:rPr>
          <w:rFonts w:ascii="Times New Roman" w:eastAsia="굴림" w:hAnsi="Times New Roman"/>
          <w:color w:val="auto"/>
          <w:sz w:val="22"/>
          <w:szCs w:val="22"/>
        </w:rPr>
      </w:pPr>
    </w:p>
    <w:p w14:paraId="7C20181D" w14:textId="77777777" w:rsidR="00DF1B59" w:rsidRPr="00E002AE" w:rsidRDefault="00DF1B59" w:rsidP="00E002AE">
      <w:pPr>
        <w:pStyle w:val="af1"/>
        <w:spacing w:line="240" w:lineRule="auto"/>
        <w:jc w:val="left"/>
        <w:rPr>
          <w:rFonts w:ascii="Times New Roman" w:eastAsia="굴림" w:hAnsi="Times New Roman"/>
          <w:color w:val="auto"/>
          <w:sz w:val="22"/>
          <w:szCs w:val="22"/>
        </w:rPr>
      </w:pPr>
    </w:p>
    <w:p w14:paraId="764A1647" w14:textId="77777777" w:rsidR="00A74575" w:rsidRDefault="00932643" w:rsidP="00E002AE">
      <w:pPr>
        <w:pStyle w:val="af1"/>
        <w:spacing w:line="240" w:lineRule="auto"/>
        <w:jc w:val="left"/>
        <w:rPr>
          <w:rFonts w:ascii="Times New Roman" w:eastAsia="굴림" w:hAnsi="Times New Roman"/>
          <w:b/>
          <w:color w:val="auto"/>
          <w:sz w:val="24"/>
          <w:szCs w:val="24"/>
        </w:rPr>
      </w:pPr>
      <w:r>
        <w:rPr>
          <w:rFonts w:ascii="Times New Roman" w:eastAsia="굴림" w:hAnsi="Times New Roman"/>
          <w:b/>
          <w:color w:val="auto"/>
          <w:sz w:val="24"/>
          <w:szCs w:val="24"/>
        </w:rPr>
        <w:t>II. World</w:t>
      </w:r>
      <w:r w:rsidR="00424362" w:rsidRPr="00E002AE">
        <w:rPr>
          <w:rFonts w:ascii="Times New Roman" w:eastAsia="굴림" w:hAnsi="Times New Roman"/>
          <w:b/>
          <w:color w:val="auto"/>
          <w:sz w:val="24"/>
          <w:szCs w:val="24"/>
        </w:rPr>
        <w:t xml:space="preserve"> </w:t>
      </w:r>
      <w:r w:rsidR="00A74575" w:rsidRPr="00E002AE">
        <w:rPr>
          <w:rFonts w:ascii="Times New Roman" w:eastAsia="굴림" w:hAnsi="Times New Roman"/>
          <w:b/>
          <w:color w:val="auto"/>
          <w:sz w:val="24"/>
          <w:szCs w:val="24"/>
        </w:rPr>
        <w:t>Bus</w:t>
      </w:r>
      <w:r w:rsidR="00424362" w:rsidRPr="00E002AE">
        <w:rPr>
          <w:rFonts w:ascii="Times New Roman" w:eastAsia="굴림" w:hAnsi="Times New Roman"/>
          <w:b/>
          <w:color w:val="auto"/>
          <w:sz w:val="24"/>
          <w:szCs w:val="24"/>
        </w:rPr>
        <w:t>iness Environment</w:t>
      </w:r>
    </w:p>
    <w:p w14:paraId="1345AAD7" w14:textId="77777777" w:rsidR="00932643" w:rsidRPr="00E002AE" w:rsidRDefault="00932643" w:rsidP="00E002AE">
      <w:pPr>
        <w:pStyle w:val="af1"/>
        <w:spacing w:line="240" w:lineRule="auto"/>
        <w:jc w:val="left"/>
        <w:rPr>
          <w:rFonts w:ascii="Times New Roman" w:eastAsia="굴림" w:hAnsi="Times New Roman"/>
          <w:b/>
          <w:color w:val="auto"/>
          <w:sz w:val="24"/>
          <w:szCs w:val="24"/>
        </w:rPr>
      </w:pPr>
    </w:p>
    <w:p w14:paraId="72B7B61F" w14:textId="77777777" w:rsidR="00A74575" w:rsidRPr="00E002AE" w:rsidRDefault="00A74575" w:rsidP="00E002AE">
      <w:pPr>
        <w:pStyle w:val="5"/>
        <w:tabs>
          <w:tab w:val="clear" w:pos="-720"/>
          <w:tab w:val="left" w:pos="0"/>
        </w:tabs>
        <w:suppressAutoHyphens w:val="0"/>
        <w:ind w:left="0"/>
        <w:jc w:val="left"/>
        <w:rPr>
          <w:rFonts w:ascii="Times New Roman" w:hAnsi="Times New Roman" w:cs="Times New Roman"/>
          <w:spacing w:val="0"/>
          <w:lang w:eastAsia="ko-KR"/>
        </w:rPr>
      </w:pPr>
      <w:r w:rsidRPr="00E002AE">
        <w:rPr>
          <w:rFonts w:ascii="Times New Roman" w:hAnsi="Times New Roman" w:cs="Times New Roman"/>
          <w:spacing w:val="0"/>
          <w:lang w:eastAsia="ko-KR"/>
        </w:rPr>
        <w:t>Session</w:t>
      </w:r>
      <w:r w:rsidR="00C9008D" w:rsidRPr="00E002AE">
        <w:rPr>
          <w:rFonts w:ascii="Times New Roman" w:hAnsi="Times New Roman" w:cs="Times New Roman"/>
          <w:spacing w:val="0"/>
        </w:rPr>
        <w:t xml:space="preserve"> </w:t>
      </w:r>
      <w:r w:rsidR="00152CE0" w:rsidRPr="00E002AE">
        <w:rPr>
          <w:rFonts w:ascii="Times New Roman" w:hAnsi="Times New Roman" w:cs="Times New Roman"/>
          <w:spacing w:val="0"/>
          <w:lang w:eastAsia="ko-KR"/>
        </w:rPr>
        <w:t>2</w:t>
      </w:r>
      <w:r w:rsidRPr="00E002AE">
        <w:rPr>
          <w:rFonts w:ascii="Times New Roman" w:hAnsi="Times New Roman" w:cs="Times New Roman"/>
          <w:spacing w:val="0"/>
        </w:rPr>
        <w:tab/>
      </w:r>
      <w:r w:rsidRPr="00E002AE">
        <w:rPr>
          <w:rFonts w:ascii="Times New Roman" w:hAnsi="Times New Roman" w:cs="Times New Roman"/>
          <w:spacing w:val="0"/>
          <w:lang w:eastAsia="ko-KR"/>
        </w:rPr>
        <w:t>Cross-Border Trade Environment</w:t>
      </w:r>
    </w:p>
    <w:p w14:paraId="0CD2B010" w14:textId="7FD9DFA1" w:rsidR="00A74575" w:rsidRPr="00E002AE" w:rsidRDefault="004C5730" w:rsidP="00E002AE">
      <w:pPr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ab/>
        <w:t xml:space="preserve">   R: </w:t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ab/>
        <w:t>“</w:t>
      </w:r>
      <w:r w:rsidR="00636BC2">
        <w:rPr>
          <w:rFonts w:ascii="Times New Roman" w:hAnsi="Times New Roman" w:cs="Times New Roman"/>
          <w:sz w:val="22"/>
          <w:szCs w:val="22"/>
          <w:lang w:eastAsia="ko-KR"/>
        </w:rPr>
        <w:t>International Trade Theory</w:t>
      </w:r>
      <w:r w:rsidR="005B3D84" w:rsidRPr="00E002AE">
        <w:rPr>
          <w:rFonts w:ascii="Times New Roman" w:hAnsi="Times New Roman" w:cs="Times New Roman"/>
          <w:sz w:val="22"/>
          <w:szCs w:val="22"/>
          <w:lang w:eastAsia="ko-KR"/>
        </w:rPr>
        <w:t>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2</w:t>
      </w:r>
    </w:p>
    <w:p w14:paraId="192ABEA1" w14:textId="77777777" w:rsidR="00A74575" w:rsidRPr="00E002AE" w:rsidRDefault="00A74575" w:rsidP="00E002AE">
      <w:pPr>
        <w:rPr>
          <w:rFonts w:ascii="Times New Roman" w:hAnsi="Times New Roman" w:cs="Times New Roman"/>
          <w:sz w:val="22"/>
          <w:szCs w:val="22"/>
          <w:lang w:eastAsia="ko-KR"/>
        </w:rPr>
      </w:pPr>
    </w:p>
    <w:p w14:paraId="17DFE069" w14:textId="77777777" w:rsidR="00A74575" w:rsidRPr="00E002AE" w:rsidRDefault="004F2C3E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 3</w:t>
      </w:r>
      <w:r w:rsidR="00D174F8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</w:r>
      <w:r w:rsidR="00A74575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Cross-Border Investment Environment</w:t>
      </w:r>
    </w:p>
    <w:p w14:paraId="02B0DF49" w14:textId="4C333509" w:rsidR="00A74575" w:rsidRPr="00E002AE" w:rsidRDefault="004C5730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 w:rsidR="005810EB">
        <w:rPr>
          <w:rFonts w:ascii="Times New Roman" w:hAnsi="Times New Roman" w:cs="Times New Roman"/>
          <w:sz w:val="22"/>
          <w:szCs w:val="22"/>
          <w:lang w:eastAsia="ko-KR"/>
        </w:rPr>
        <w:t>1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6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A74575" w:rsidRPr="00E002AE">
        <w:rPr>
          <w:rFonts w:ascii="Times New Roman" w:hAnsi="Times New Roman" w:cs="Times New Roman"/>
          <w:sz w:val="22"/>
          <w:szCs w:val="22"/>
        </w:rPr>
        <w:t>R: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>“</w:t>
      </w:r>
      <w:r w:rsidR="00636BC2">
        <w:rPr>
          <w:rFonts w:ascii="Times New Roman" w:hAnsi="Times New Roman" w:cs="Times New Roman"/>
          <w:sz w:val="22"/>
          <w:szCs w:val="22"/>
          <w:lang w:eastAsia="ko-KR"/>
        </w:rPr>
        <w:t>Foreign Direct Investment</w:t>
      </w:r>
      <w:r w:rsidR="005B3D84" w:rsidRPr="00E002AE">
        <w:rPr>
          <w:rFonts w:ascii="Times New Roman" w:hAnsi="Times New Roman" w:cs="Times New Roman"/>
          <w:sz w:val="22"/>
          <w:szCs w:val="22"/>
          <w:lang w:eastAsia="ko-KR"/>
        </w:rPr>
        <w:t>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3</w:t>
      </w:r>
    </w:p>
    <w:p w14:paraId="060D66DE" w14:textId="77777777" w:rsidR="00BE514C" w:rsidRPr="00BE514C" w:rsidRDefault="00BE514C" w:rsidP="00BE514C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</w:p>
    <w:p w14:paraId="4B301316" w14:textId="18FF0CE5" w:rsidR="00BC413D" w:rsidRPr="00E002AE" w:rsidRDefault="00614159" w:rsidP="00E002AE">
      <w:pPr>
        <w:rPr>
          <w:rFonts w:ascii="Times New Roman" w:eastAsia="굴림" w:hAnsi="Times New Roman" w:cs="Times New Roman"/>
          <w:i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</w:r>
      <w:r w:rsidR="00230EB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 xml:space="preserve">The </w:t>
      </w:r>
      <w:r w:rsidRPr="00E002A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>one-page progress report on your field project</w:t>
      </w:r>
      <w:r w:rsidR="00230EB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 xml:space="preserve"> is due on </w:t>
      </w:r>
      <w:r w:rsidR="000D02AD">
        <w:rPr>
          <w:rFonts w:ascii="Times New Roman" w:eastAsia="굴림" w:hAnsi="Times New Roman" w:cs="Times New Roman" w:hint="eastAsia"/>
          <w:i/>
          <w:sz w:val="22"/>
          <w:szCs w:val="22"/>
          <w:lang w:eastAsia="ko-KR"/>
        </w:rPr>
        <w:t>9/16</w:t>
      </w:r>
      <w:r w:rsidR="00230EB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>.</w:t>
      </w:r>
    </w:p>
    <w:p w14:paraId="0E5914ED" w14:textId="77777777" w:rsidR="00614159" w:rsidRPr="00E002AE" w:rsidRDefault="00614159" w:rsidP="00E002AE">
      <w:pPr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</w:p>
    <w:p w14:paraId="0A848B16" w14:textId="77777777" w:rsidR="00A74575" w:rsidRPr="00E002AE" w:rsidRDefault="00A74575" w:rsidP="00E002AE">
      <w:pPr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F2C3E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4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Regional Economic Integration</w:t>
      </w:r>
    </w:p>
    <w:p w14:paraId="19D88D4E" w14:textId="7732BA14" w:rsidR="00A74575" w:rsidRPr="00E002AE" w:rsidRDefault="004C5730" w:rsidP="00E002AE">
      <w:pPr>
        <w:tabs>
          <w:tab w:val="left" w:pos="0"/>
        </w:tabs>
        <w:ind w:right="187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5810EB">
        <w:rPr>
          <w:rFonts w:ascii="Times New Roman" w:hAnsi="Times New Roman" w:cs="Times New Roman"/>
          <w:sz w:val="22"/>
          <w:szCs w:val="22"/>
          <w:lang w:eastAsia="ko-KR"/>
        </w:rPr>
        <w:t>/2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3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4947D0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A74575" w:rsidRPr="00E002AE">
        <w:rPr>
          <w:rFonts w:ascii="Times New Roman" w:hAnsi="Times New Roman" w:cs="Times New Roman"/>
          <w:sz w:val="22"/>
          <w:szCs w:val="22"/>
        </w:rPr>
        <w:t>R: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>“Regional E</w:t>
      </w:r>
      <w:r w:rsidR="005B3D84" w:rsidRPr="00E002AE">
        <w:rPr>
          <w:rFonts w:ascii="Times New Roman" w:hAnsi="Times New Roman" w:cs="Times New Roman"/>
          <w:sz w:val="22"/>
          <w:szCs w:val="22"/>
          <w:lang w:eastAsia="ko-KR"/>
        </w:rPr>
        <w:t>conomic Integration”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4</w:t>
      </w:r>
    </w:p>
    <w:p w14:paraId="742C5771" w14:textId="77777777" w:rsidR="00A74575" w:rsidRPr="00E002AE" w:rsidRDefault="00A74575" w:rsidP="00E002AE">
      <w:pPr>
        <w:tabs>
          <w:tab w:val="left" w:pos="0"/>
        </w:tabs>
        <w:ind w:right="180" w:hanging="54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64237C17" w14:textId="77777777" w:rsidR="00A74575" w:rsidRPr="00E002AE" w:rsidRDefault="00A74575" w:rsidP="00E002AE">
      <w:pPr>
        <w:tabs>
          <w:tab w:val="left" w:pos="0"/>
        </w:tabs>
        <w:ind w:right="180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F2C3E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5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Foreign Exchange Environment</w:t>
      </w:r>
    </w:p>
    <w:p w14:paraId="405C69E1" w14:textId="515BD004" w:rsidR="00A74575" w:rsidRPr="00E002AE" w:rsidRDefault="004C5730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30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A74575" w:rsidRPr="00E002AE">
        <w:rPr>
          <w:rFonts w:ascii="Times New Roman" w:hAnsi="Times New Roman" w:cs="Times New Roman"/>
          <w:sz w:val="22"/>
          <w:szCs w:val="22"/>
        </w:rPr>
        <w:t>R: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>“</w:t>
      </w:r>
      <w:r w:rsidR="00636BC2">
        <w:rPr>
          <w:rFonts w:ascii="Times New Roman" w:hAnsi="Times New Roman" w:cs="Times New Roman"/>
          <w:sz w:val="22"/>
          <w:szCs w:val="22"/>
          <w:lang w:eastAsia="ko-KR"/>
        </w:rPr>
        <w:t>Foreign Exchange Market</w:t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>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5</w:t>
      </w:r>
    </w:p>
    <w:p w14:paraId="3456A951" w14:textId="2EBCCB52" w:rsidR="00A74575" w:rsidRPr="003D2EA3" w:rsidRDefault="00A74575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3D2EA3">
        <w:rPr>
          <w:rFonts w:ascii="Times New Roman" w:hAnsi="Times New Roman" w:cs="Times New Roman"/>
          <w:sz w:val="22"/>
          <w:szCs w:val="22"/>
          <w:lang w:eastAsia="ko-KR"/>
        </w:rPr>
        <w:tab/>
        <w:t xml:space="preserve">   </w:t>
      </w:r>
      <w:r w:rsidRPr="003D2EA3">
        <w:rPr>
          <w:rFonts w:ascii="Times New Roman" w:hAnsi="Times New Roman" w:cs="Times New Roman"/>
          <w:sz w:val="22"/>
          <w:szCs w:val="22"/>
          <w:lang w:eastAsia="ko-KR"/>
        </w:rPr>
        <w:tab/>
        <w:t>“Managing Foreign Exchange Risks”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6</w:t>
      </w:r>
    </w:p>
    <w:p w14:paraId="7BAA5453" w14:textId="77777777" w:rsidR="00EA065D" w:rsidRPr="00E002AE" w:rsidRDefault="00EA065D" w:rsidP="00E002AE">
      <w:pPr>
        <w:widowControl/>
        <w:autoSpaceDE/>
        <w:autoSpaceDN/>
        <w:rPr>
          <w:rFonts w:ascii="Times New Roman" w:eastAsia="굴림" w:hAnsi="Times New Roman" w:cs="Times New Roman"/>
          <w:b/>
          <w:sz w:val="24"/>
          <w:szCs w:val="24"/>
          <w:lang w:eastAsia="ko-KR"/>
        </w:rPr>
      </w:pPr>
    </w:p>
    <w:p w14:paraId="5071F46E" w14:textId="77777777" w:rsidR="00EA6E4B" w:rsidRPr="00E002AE" w:rsidRDefault="00EA6E4B" w:rsidP="00E002AE">
      <w:pPr>
        <w:pStyle w:val="af1"/>
        <w:tabs>
          <w:tab w:val="left" w:pos="8820"/>
        </w:tabs>
        <w:spacing w:line="240" w:lineRule="auto"/>
        <w:jc w:val="left"/>
        <w:rPr>
          <w:rFonts w:ascii="Times New Roman" w:eastAsia="굴림" w:hAnsi="Times New Roman"/>
          <w:b/>
          <w:color w:val="auto"/>
          <w:sz w:val="22"/>
          <w:szCs w:val="22"/>
          <w:vertAlign w:val="subscript"/>
        </w:rPr>
      </w:pPr>
    </w:p>
    <w:p w14:paraId="3EBAF89A" w14:textId="77777777" w:rsidR="00A74575" w:rsidRDefault="00A74575" w:rsidP="00E002AE">
      <w:pPr>
        <w:pStyle w:val="af1"/>
        <w:tabs>
          <w:tab w:val="left" w:pos="8820"/>
        </w:tabs>
        <w:spacing w:line="240" w:lineRule="auto"/>
        <w:jc w:val="left"/>
        <w:rPr>
          <w:rFonts w:ascii="Times New Roman" w:eastAsia="굴림" w:hAnsi="Times New Roman"/>
          <w:b/>
          <w:color w:val="auto"/>
          <w:sz w:val="24"/>
          <w:szCs w:val="24"/>
        </w:rPr>
      </w:pPr>
      <w:r w:rsidRPr="00E002AE">
        <w:rPr>
          <w:rFonts w:ascii="Times New Roman" w:eastAsia="굴림" w:hAnsi="Times New Roman"/>
          <w:b/>
          <w:color w:val="auto"/>
          <w:sz w:val="24"/>
          <w:szCs w:val="24"/>
        </w:rPr>
        <w:t>III. Country/</w:t>
      </w:r>
      <w:r w:rsidR="00FF2538" w:rsidRPr="00E002AE">
        <w:rPr>
          <w:rFonts w:ascii="Times New Roman" w:eastAsia="굴림" w:hAnsi="Times New Roman"/>
          <w:b/>
          <w:color w:val="auto"/>
          <w:sz w:val="24"/>
          <w:szCs w:val="24"/>
        </w:rPr>
        <w:t>Industry/</w:t>
      </w:r>
      <w:r w:rsidRPr="00E002AE">
        <w:rPr>
          <w:rFonts w:ascii="Times New Roman" w:eastAsia="굴림" w:hAnsi="Times New Roman"/>
          <w:b/>
          <w:color w:val="auto"/>
          <w:sz w:val="24"/>
          <w:szCs w:val="24"/>
        </w:rPr>
        <w:t>Market Bus</w:t>
      </w:r>
      <w:r w:rsidR="00424362" w:rsidRPr="00E002AE">
        <w:rPr>
          <w:rFonts w:ascii="Times New Roman" w:eastAsia="굴림" w:hAnsi="Times New Roman"/>
          <w:b/>
          <w:color w:val="auto"/>
          <w:sz w:val="24"/>
          <w:szCs w:val="24"/>
        </w:rPr>
        <w:t>iness Environment</w:t>
      </w:r>
    </w:p>
    <w:p w14:paraId="25E00137" w14:textId="77777777" w:rsidR="00932643" w:rsidRDefault="00932643" w:rsidP="00E002AE">
      <w:pPr>
        <w:pStyle w:val="af1"/>
        <w:tabs>
          <w:tab w:val="left" w:pos="8820"/>
        </w:tabs>
        <w:spacing w:line="240" w:lineRule="auto"/>
        <w:jc w:val="left"/>
        <w:rPr>
          <w:rFonts w:ascii="Times New Roman" w:eastAsia="굴림" w:hAnsi="Times New Roman"/>
          <w:b/>
          <w:color w:val="auto"/>
          <w:sz w:val="24"/>
          <w:szCs w:val="24"/>
        </w:rPr>
      </w:pPr>
    </w:p>
    <w:p w14:paraId="30290D7E" w14:textId="4E3A928C" w:rsidR="004C5730" w:rsidRDefault="004C5730" w:rsidP="004C5730">
      <w:pPr>
        <w:widowControl/>
        <w:autoSpaceDE/>
        <w:autoSpaceDN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Session </w:t>
      </w:r>
      <w:r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6</w:t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</w:r>
      <w:r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National Holiday (</w:t>
      </w:r>
      <w:r w:rsidRPr="00664FF1">
        <w:rPr>
          <w:rFonts w:ascii="Times New Roman" w:hAnsi="Times New Roman" w:cs="Times New Roman" w:hint="eastAsia"/>
          <w:b/>
          <w:sz w:val="22"/>
          <w:szCs w:val="22"/>
          <w:lang w:eastAsia="ko-KR"/>
        </w:rPr>
        <w:t>No Class)</w:t>
      </w:r>
    </w:p>
    <w:p w14:paraId="4B145EFE" w14:textId="76168A7A" w:rsidR="004C5730" w:rsidRPr="00687616" w:rsidRDefault="00687616" w:rsidP="00E002AE">
      <w:pPr>
        <w:pStyle w:val="af1"/>
        <w:tabs>
          <w:tab w:val="left" w:pos="8820"/>
        </w:tabs>
        <w:spacing w:line="240" w:lineRule="auto"/>
        <w:jc w:val="left"/>
        <w:rPr>
          <w:rFonts w:ascii="Times New Roman" w:eastAsia="굴림" w:hAnsi="Times New Roman"/>
          <w:bCs/>
          <w:color w:val="auto"/>
          <w:sz w:val="24"/>
          <w:szCs w:val="24"/>
        </w:rPr>
      </w:pPr>
      <w:r>
        <w:rPr>
          <w:rFonts w:ascii="Times New Roman" w:eastAsia="굴림" w:hAnsi="Times New Roman" w:hint="eastAsia"/>
          <w:bCs/>
          <w:color w:val="auto"/>
          <w:sz w:val="24"/>
          <w:szCs w:val="24"/>
        </w:rPr>
        <w:t>10/7</w:t>
      </w:r>
    </w:p>
    <w:p w14:paraId="27B33119" w14:textId="77777777" w:rsidR="004C5730" w:rsidRPr="00E002AE" w:rsidRDefault="004C5730" w:rsidP="00E002AE">
      <w:pPr>
        <w:pStyle w:val="af1"/>
        <w:tabs>
          <w:tab w:val="left" w:pos="8820"/>
        </w:tabs>
        <w:spacing w:line="240" w:lineRule="auto"/>
        <w:jc w:val="left"/>
        <w:rPr>
          <w:rFonts w:ascii="Times New Roman" w:eastAsia="굴림" w:hAnsi="Times New Roman"/>
          <w:b/>
          <w:color w:val="auto"/>
          <w:sz w:val="24"/>
          <w:szCs w:val="24"/>
        </w:rPr>
      </w:pPr>
    </w:p>
    <w:p w14:paraId="1D9B6995" w14:textId="6AEDB1FF" w:rsidR="00A74575" w:rsidRPr="00E002AE" w:rsidRDefault="00A74575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7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F2538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Country</w:t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 Business Environment</w:t>
      </w:r>
    </w:p>
    <w:p w14:paraId="6E2E415B" w14:textId="7F0C083D" w:rsidR="00A74575" w:rsidRPr="00E002AE" w:rsidRDefault="00687616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10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14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A74575" w:rsidRPr="00E002AE">
        <w:rPr>
          <w:rFonts w:ascii="Times New Roman" w:hAnsi="Times New Roman" w:cs="Times New Roman"/>
          <w:sz w:val="22"/>
          <w:szCs w:val="22"/>
        </w:rPr>
        <w:t>R: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>“</w:t>
      </w:r>
      <w:hyperlink r:id="rId8" w:history="1">
        <w:r w:rsidR="00A74575" w:rsidRPr="00E002AE">
          <w:rPr>
            <w:rStyle w:val="af"/>
            <w:rFonts w:ascii="Times New Roman" w:hAnsi="Times New Roman" w:cs="Times New Roman"/>
            <w:bCs/>
            <w:color w:val="auto"/>
            <w:kern w:val="36"/>
            <w:sz w:val="22"/>
            <w:szCs w:val="22"/>
            <w:u w:val="none"/>
          </w:rPr>
          <w:t xml:space="preserve">Country Analysis: A Framework to Identify and Evaluate </w:t>
        </w:r>
      </w:hyperlink>
      <w:r w:rsidR="00A74575" w:rsidRPr="00E002AE">
        <w:rPr>
          <w:rFonts w:ascii="Times New Roman" w:hAnsi="Times New Roman" w:cs="Times New Roman"/>
          <w:bCs/>
          <w:kern w:val="36"/>
          <w:sz w:val="22"/>
          <w:szCs w:val="22"/>
          <w:lang w:eastAsia="ko-KR"/>
        </w:rPr>
        <w:t>………..</w:t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>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7</w:t>
      </w:r>
    </w:p>
    <w:p w14:paraId="7F8E4427" w14:textId="35CF76DB" w:rsidR="00A74575" w:rsidRPr="00E002AE" w:rsidRDefault="00A74575" w:rsidP="00E002AE">
      <w:pPr>
        <w:tabs>
          <w:tab w:val="left" w:pos="0"/>
        </w:tabs>
        <w:ind w:right="18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z w:val="22"/>
          <w:szCs w:val="22"/>
        </w:rPr>
        <w:tab/>
      </w:r>
      <w:r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Pr="00E002AE">
        <w:rPr>
          <w:rFonts w:ascii="Times New Roman" w:hAnsi="Times New Roman" w:cs="Times New Roman"/>
          <w:sz w:val="22"/>
          <w:szCs w:val="22"/>
        </w:rPr>
        <w:t>C:</w:t>
      </w:r>
      <w:r w:rsidRPr="00E002AE">
        <w:rPr>
          <w:rFonts w:ascii="Times New Roman" w:hAnsi="Times New Roman" w:cs="Times New Roman"/>
          <w:sz w:val="22"/>
          <w:szCs w:val="22"/>
        </w:rPr>
        <w:tab/>
      </w:r>
      <w:hyperlink r:id="rId9" w:history="1">
        <w:r w:rsidRPr="00636BC2">
          <w:rPr>
            <w:rStyle w:val="af"/>
            <w:rFonts w:ascii="Times New Roman" w:hAnsi="Times New Roman" w:cs="Times New Roman"/>
            <w:color w:val="auto"/>
            <w:sz w:val="22"/>
            <w:szCs w:val="22"/>
            <w:u w:val="none"/>
          </w:rPr>
          <w:t>KongZhong: Growth in a Dynamic Environment</w:t>
        </w:r>
      </w:hyperlink>
      <w:r w:rsidRPr="00636BC2">
        <w:rPr>
          <w:rFonts w:ascii="Times New Roman" w:hAnsi="Times New Roman" w:cs="Times New Roman"/>
          <w:sz w:val="22"/>
          <w:szCs w:val="22"/>
          <w:lang w:eastAsia="ko-KR"/>
        </w:rPr>
        <w:t xml:space="preserve"> (Stanford case)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8</w:t>
      </w:r>
    </w:p>
    <w:p w14:paraId="019CBD1F" w14:textId="750FF273" w:rsidR="00FE2189" w:rsidRDefault="00A74575" w:rsidP="00FE2189">
      <w:pPr>
        <w:pStyle w:val="af4"/>
        <w:numPr>
          <w:ilvl w:val="0"/>
          <w:numId w:val="10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bookmarkStart w:id="0" w:name="_Hlk207461250"/>
      <w:r w:rsidRPr="00FE2189">
        <w:rPr>
          <w:rFonts w:ascii="Times New Roman" w:hAnsi="Times New Roman" w:cs="Times New Roman"/>
          <w:sz w:val="22"/>
          <w:szCs w:val="22"/>
          <w:lang w:eastAsia="ko-KR"/>
        </w:rPr>
        <w:t>Based on the case and your own knowledge, what are the main differences between starting a technology company like KongZhong in China versus the U.S.?  To what extent are the environmental and cultural differences important?</w:t>
      </w:r>
    </w:p>
    <w:bookmarkEnd w:id="0"/>
    <w:p w14:paraId="2943DABE" w14:textId="46E066C6" w:rsidR="00A74575" w:rsidRPr="00FE2189" w:rsidRDefault="00A74575" w:rsidP="00FE2189">
      <w:pPr>
        <w:pStyle w:val="af4"/>
        <w:numPr>
          <w:ilvl w:val="0"/>
          <w:numId w:val="10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FE2189">
        <w:rPr>
          <w:rFonts w:ascii="Times New Roman" w:eastAsia="굴림" w:hAnsi="Times New Roman"/>
          <w:sz w:val="22"/>
          <w:szCs w:val="22"/>
        </w:rPr>
        <w:t>How have these differences affected the actions Yang and Yunfan took in starting</w:t>
      </w:r>
      <w:r w:rsidR="00215175" w:rsidRPr="00FE2189">
        <w:rPr>
          <w:rFonts w:ascii="Times New Roman" w:eastAsia="굴림" w:hAnsi="Times New Roman"/>
          <w:sz w:val="22"/>
          <w:szCs w:val="22"/>
        </w:rPr>
        <w:t xml:space="preserve"> </w:t>
      </w:r>
      <w:r w:rsidRPr="00FE2189">
        <w:rPr>
          <w:rFonts w:ascii="Times New Roman" w:eastAsia="굴림" w:hAnsi="Times New Roman"/>
          <w:sz w:val="22"/>
          <w:szCs w:val="22"/>
        </w:rPr>
        <w:t>KongZhong?</w:t>
      </w:r>
      <w:r w:rsidR="00215175" w:rsidRPr="00FE2189">
        <w:rPr>
          <w:rFonts w:ascii="Times New Roman" w:eastAsia="굴림" w:hAnsi="Times New Roman"/>
          <w:sz w:val="22"/>
          <w:szCs w:val="22"/>
        </w:rPr>
        <w:t xml:space="preserve"> </w:t>
      </w:r>
      <w:r w:rsidRPr="00FE2189">
        <w:rPr>
          <w:rFonts w:ascii="Times New Roman" w:eastAsia="굴림" w:hAnsi="Times New Roman"/>
          <w:sz w:val="22"/>
          <w:szCs w:val="22"/>
        </w:rPr>
        <w:t>How have</w:t>
      </w:r>
      <w:r w:rsidR="00C06A50" w:rsidRPr="00FE2189">
        <w:rPr>
          <w:rFonts w:ascii="Times New Roman" w:eastAsia="굴림" w:hAnsi="Times New Roman"/>
          <w:sz w:val="22"/>
          <w:szCs w:val="22"/>
        </w:rPr>
        <w:t xml:space="preserve"> </w:t>
      </w:r>
      <w:r w:rsidRPr="00FE2189">
        <w:rPr>
          <w:rFonts w:ascii="Times New Roman" w:eastAsia="굴림" w:hAnsi="Times New Roman"/>
          <w:sz w:val="22"/>
          <w:szCs w:val="22"/>
        </w:rPr>
        <w:t>they impacted the economic environment KongZh</w:t>
      </w:r>
      <w:r w:rsidR="00215175" w:rsidRPr="00FE2189">
        <w:rPr>
          <w:rFonts w:ascii="Times New Roman" w:eastAsia="굴림" w:hAnsi="Times New Roman"/>
          <w:sz w:val="22"/>
          <w:szCs w:val="22"/>
        </w:rPr>
        <w:t>ong is currently operating in?</w:t>
      </w:r>
    </w:p>
    <w:p w14:paraId="2B2B6937" w14:textId="6C666B38" w:rsidR="00A74575" w:rsidRPr="00FE2189" w:rsidRDefault="00A74575" w:rsidP="00FE2189">
      <w:pPr>
        <w:pStyle w:val="af4"/>
        <w:numPr>
          <w:ilvl w:val="0"/>
          <w:numId w:val="10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FE2189">
        <w:rPr>
          <w:rFonts w:ascii="Times New Roman" w:eastAsia="굴림" w:hAnsi="Times New Roman"/>
          <w:sz w:val="22"/>
          <w:szCs w:val="22"/>
        </w:rPr>
        <w:t>Given the change in WVAS companies’ position in the industry in general and KongZhong’</w:t>
      </w:r>
      <w:r w:rsidR="009A605C" w:rsidRPr="00FE2189">
        <w:rPr>
          <w:rFonts w:ascii="Times New Roman" w:eastAsia="굴림" w:hAnsi="Times New Roman"/>
          <w:sz w:val="22"/>
          <w:szCs w:val="22"/>
        </w:rPr>
        <w:t>s position in particular</w:t>
      </w:r>
      <w:r w:rsidRPr="00FE2189">
        <w:rPr>
          <w:rFonts w:ascii="Times New Roman" w:eastAsia="굴림" w:hAnsi="Times New Roman"/>
          <w:sz w:val="22"/>
          <w:szCs w:val="22"/>
        </w:rPr>
        <w:t>, what options would you suggest Nick consider?</w:t>
      </w:r>
    </w:p>
    <w:p w14:paraId="5A7B65BD" w14:textId="77777777" w:rsidR="00932643" w:rsidRPr="00094D73" w:rsidRDefault="00932643" w:rsidP="00E002AE">
      <w:pPr>
        <w:widowControl/>
        <w:autoSpaceDE/>
        <w:autoSpaceDN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</w:p>
    <w:p w14:paraId="5BD5D21E" w14:textId="64DC1313" w:rsidR="00733046" w:rsidRDefault="00755A63" w:rsidP="00E002AE">
      <w:pPr>
        <w:widowControl/>
        <w:autoSpaceDE/>
        <w:autoSpaceDN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bookmarkStart w:id="1" w:name="_Hlk207378199"/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lastRenderedPageBreak/>
        <w:t xml:space="preserve">Session 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8</w:t>
      </w:r>
      <w:r w:rsidR="00D174F8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</w:r>
      <w:r w:rsidR="00733046">
        <w:rPr>
          <w:rFonts w:ascii="Times New Roman" w:hAnsi="Times New Roman" w:cs="Times New Roman"/>
          <w:b/>
          <w:sz w:val="22"/>
          <w:szCs w:val="22"/>
          <w:lang w:eastAsia="ko-KR"/>
        </w:rPr>
        <w:t>Mid-term Exam Period</w:t>
      </w:r>
      <w:r w:rsidR="00733046" w:rsidRPr="00664FF1">
        <w:rPr>
          <w:rFonts w:ascii="Times New Roman" w:hAnsi="Times New Roman" w:cs="Times New Roman" w:hint="eastAsia"/>
          <w:b/>
          <w:sz w:val="22"/>
          <w:szCs w:val="22"/>
          <w:lang w:eastAsia="ko-KR"/>
        </w:rPr>
        <w:t xml:space="preserve"> (No Class)</w:t>
      </w:r>
    </w:p>
    <w:bookmarkEnd w:id="1"/>
    <w:p w14:paraId="0C98DA2D" w14:textId="7FA0BBF8" w:rsidR="00733046" w:rsidRDefault="00687616" w:rsidP="00E002AE">
      <w:pPr>
        <w:widowControl/>
        <w:autoSpaceDE/>
        <w:autoSpaceDN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10</w:t>
      </w:r>
      <w:r w:rsidR="00733046">
        <w:rPr>
          <w:rFonts w:ascii="Times New Roman" w:hAnsi="Times New Roman" w:cs="Times New Roman"/>
          <w:bCs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21</w:t>
      </w:r>
    </w:p>
    <w:p w14:paraId="25C9BA4F" w14:textId="68ACC738" w:rsidR="00DC154B" w:rsidRDefault="00DC154B" w:rsidP="009779C0">
      <w:pPr>
        <w:widowControl/>
        <w:autoSpaceDE/>
        <w:autoSpaceDN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39DB5A2C" w14:textId="39A44636" w:rsidR="00733046" w:rsidRPr="00E002AE" w:rsidRDefault="00AC065C" w:rsidP="00733046">
      <w:pPr>
        <w:widowControl/>
        <w:autoSpaceDE/>
        <w:autoSpaceDN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 w:rsidRPr="00664FF1">
        <w:rPr>
          <w:rFonts w:ascii="Times New Roman" w:hAnsi="Times New Roman" w:cs="Times New Roman" w:hint="eastAsia"/>
          <w:b/>
          <w:sz w:val="22"/>
          <w:szCs w:val="22"/>
          <w:lang w:eastAsia="ko-KR"/>
        </w:rPr>
        <w:t xml:space="preserve">Session </w:t>
      </w:r>
      <w:r w:rsidR="00687616">
        <w:rPr>
          <w:rFonts w:ascii="Times New Roman" w:hAnsi="Times New Roman" w:cs="Times New Roman" w:hint="eastAsia"/>
          <w:b/>
          <w:sz w:val="22"/>
          <w:szCs w:val="22"/>
          <w:lang w:eastAsia="ko-KR"/>
        </w:rPr>
        <w:t>9</w:t>
      </w:r>
      <w:r w:rsidRPr="00664FF1">
        <w:rPr>
          <w:rFonts w:ascii="Times New Roman" w:hAnsi="Times New Roman" w:cs="Times New Roman" w:hint="eastAsia"/>
          <w:b/>
          <w:sz w:val="22"/>
          <w:szCs w:val="22"/>
          <w:lang w:eastAsia="ko-KR"/>
        </w:rPr>
        <w:tab/>
      </w:r>
      <w:r w:rsidR="00733046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Industry/Market Business Environment</w:t>
      </w:r>
    </w:p>
    <w:p w14:paraId="2F1F29D2" w14:textId="5AF0CE8C" w:rsidR="00733046" w:rsidRPr="00E002AE" w:rsidRDefault="00687616" w:rsidP="00733046">
      <w:pPr>
        <w:tabs>
          <w:tab w:val="left" w:pos="0"/>
        </w:tabs>
        <w:ind w:right="187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10</w:t>
      </w:r>
      <w:r w:rsidR="00733046">
        <w:rPr>
          <w:rFonts w:ascii="Times New Roman" w:hAnsi="Times New Roman" w:cs="Times New Roman"/>
          <w:sz w:val="22"/>
          <w:szCs w:val="22"/>
          <w:lang w:eastAsia="ko-KR"/>
        </w:rPr>
        <w:t>/2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8</w:t>
      </w:r>
      <w:r w:rsidR="00733046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  <w:t xml:space="preserve">   R:</w:t>
      </w:r>
      <w:r w:rsidR="00733046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733046" w:rsidRPr="00E002AE">
        <w:rPr>
          <w:rFonts w:ascii="Times New Roman" w:hAnsi="Times New Roman" w:cs="Times New Roman"/>
          <w:sz w:val="22"/>
          <w:szCs w:val="22"/>
          <w:lang w:eastAsia="ko-KR"/>
        </w:rPr>
        <w:t>“Understanding Industry Structure”</w:t>
      </w:r>
      <w:r w:rsidR="00733046">
        <w:rPr>
          <w:rFonts w:ascii="Times New Roman" w:hAnsi="Times New Roman" w:cs="Times New Roman"/>
          <w:sz w:val="22"/>
          <w:szCs w:val="22"/>
          <w:lang w:eastAsia="ko-KR"/>
        </w:rPr>
        <w:t xml:space="preserve">       </w:t>
      </w:r>
      <w:r w:rsidR="00733046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9</w:t>
      </w:r>
    </w:p>
    <w:p w14:paraId="59941CFA" w14:textId="77777777" w:rsidR="00733046" w:rsidRDefault="00733046" w:rsidP="00733046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sz w:val="22"/>
          <w:szCs w:val="22"/>
          <w:lang w:eastAsia="ko-KR"/>
        </w:rPr>
        <w:tab/>
        <w:t>“Market Analysis”</w:t>
      </w:r>
      <w:r>
        <w:rPr>
          <w:rFonts w:ascii="Times New Roman" w:hAnsi="Times New Roman" w:cs="Times New Roman"/>
          <w:sz w:val="22"/>
          <w:szCs w:val="22"/>
          <w:lang w:eastAsia="ko-KR"/>
        </w:rPr>
        <w:t xml:space="preserve">       </w:t>
      </w:r>
      <w:r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10</w:t>
      </w:r>
    </w:p>
    <w:p w14:paraId="22288BCC" w14:textId="78C56AA5" w:rsidR="00733046" w:rsidRPr="00636BC2" w:rsidRDefault="00733046" w:rsidP="00733046">
      <w:pPr>
        <w:widowControl/>
        <w:autoSpaceDE/>
        <w:autoSpaceDN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bCs/>
          <w:sz w:val="22"/>
          <w:szCs w:val="22"/>
          <w:lang w:eastAsia="ko-KR"/>
        </w:rPr>
        <w:tab/>
        <w:t xml:space="preserve">   C:</w:t>
      </w:r>
      <w:r w:rsidRPr="00C32EB8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350226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Apple and the Music Industy</w:t>
      </w:r>
      <w:r w:rsidRPr="00636BC2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(HBS case)</w:t>
      </w: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Pr="007431BE">
        <w:rPr>
          <w:rFonts w:ascii="Times New Roman" w:hAnsi="Times New Roman" w:cs="Times New Roman"/>
          <w:bCs/>
          <w:color w:val="FF0000"/>
          <w:sz w:val="22"/>
          <w:szCs w:val="22"/>
          <w:lang w:eastAsia="ko-KR"/>
        </w:rPr>
        <w:t>11</w:t>
      </w:r>
    </w:p>
    <w:p w14:paraId="5E4DC07A" w14:textId="78095459" w:rsidR="00733046" w:rsidRPr="00B838D9" w:rsidRDefault="00166366" w:rsidP="00B838D9">
      <w:pPr>
        <w:pStyle w:val="af4"/>
        <w:numPr>
          <w:ilvl w:val="0"/>
          <w:numId w:val="14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B838D9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Apply Porter</w:t>
      </w:r>
      <w:r w:rsidRPr="00B838D9">
        <w:rPr>
          <w:rFonts w:ascii="Times New Roman" w:hAnsi="Times New Roman" w:cs="Times New Roman"/>
          <w:bCs/>
          <w:sz w:val="22"/>
          <w:szCs w:val="22"/>
          <w:lang w:eastAsia="ko-KR"/>
        </w:rPr>
        <w:t>’</w:t>
      </w:r>
      <w:r w:rsidRPr="00B838D9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s Five Forces model for industry analysis, explain the music industry evolved from physical </w:t>
      </w:r>
      <w:r w:rsidRPr="00B838D9">
        <w:rPr>
          <w:rFonts w:ascii="Times New Roman" w:hAnsi="Times New Roman" w:cs="Times New Roman"/>
          <w:bCs/>
          <w:sz w:val="22"/>
          <w:szCs w:val="22"/>
          <w:lang w:eastAsia="ko-KR"/>
        </w:rPr>
        <w:t>sales</w:t>
      </w:r>
      <w:r w:rsidRPr="00B838D9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 to digital downloads</w:t>
      </w:r>
      <w:r w:rsidR="00B838D9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,</w:t>
      </w:r>
      <w:r w:rsidRPr="00B838D9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 and examine the attractiveness of the industry from the perspective of recording companies both before and after Napster</w:t>
      </w:r>
      <w:r w:rsidRPr="00B838D9">
        <w:rPr>
          <w:rFonts w:ascii="Times New Roman" w:hAnsi="Times New Roman" w:cs="Times New Roman"/>
          <w:bCs/>
          <w:sz w:val="22"/>
          <w:szCs w:val="22"/>
          <w:lang w:eastAsia="ko-KR"/>
        </w:rPr>
        <w:t>’</w:t>
      </w:r>
      <w:r w:rsidRPr="00B838D9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s entry.</w:t>
      </w:r>
    </w:p>
    <w:p w14:paraId="56AB1372" w14:textId="77777777" w:rsidR="00B838D9" w:rsidRDefault="00166366" w:rsidP="00B838D9">
      <w:pPr>
        <w:pStyle w:val="af4"/>
        <w:numPr>
          <w:ilvl w:val="0"/>
          <w:numId w:val="14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>How does the analysis of political, economic, sociocultural, and technological (PEST) factors relate to the Five Forces analysis?</w:t>
      </w:r>
    </w:p>
    <w:p w14:paraId="553E66B3" w14:textId="59A72ADA" w:rsidR="00B838D9" w:rsidRDefault="00166366" w:rsidP="00B838D9">
      <w:pPr>
        <w:pStyle w:val="af4"/>
        <w:numPr>
          <w:ilvl w:val="0"/>
          <w:numId w:val="14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>What is Apple</w:t>
      </w:r>
      <w:r w:rsidRPr="00B838D9">
        <w:rPr>
          <w:rFonts w:ascii="Times New Roman" w:hAnsi="Times New Roman" w:cs="Times New Roman"/>
          <w:sz w:val="22"/>
          <w:szCs w:val="22"/>
          <w:lang w:eastAsia="ko-KR"/>
        </w:rPr>
        <w:t>’</w:t>
      </w: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>s strategy as it relates to the music industry, and what are the economics</w:t>
      </w:r>
      <w:r w:rsidR="00B838D9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 </w:t>
      </w: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>of that strategy?</w:t>
      </w:r>
    </w:p>
    <w:p w14:paraId="5E9FCD91" w14:textId="01C1849E" w:rsidR="00166366" w:rsidRPr="00B838D9" w:rsidRDefault="006E356C" w:rsidP="00B838D9">
      <w:pPr>
        <w:pStyle w:val="af4"/>
        <w:numPr>
          <w:ilvl w:val="0"/>
          <w:numId w:val="14"/>
        </w:num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What are the primary threats </w:t>
      </w:r>
      <w:r w:rsidRPr="00B838D9">
        <w:rPr>
          <w:rFonts w:ascii="Times New Roman" w:hAnsi="Times New Roman" w:cs="Times New Roman"/>
          <w:sz w:val="22"/>
          <w:szCs w:val="22"/>
          <w:lang w:eastAsia="ko-KR"/>
        </w:rPr>
        <w:t>and</w:t>
      </w: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 opportunities facing Apple in the era of steaming</w:t>
      </w:r>
      <w:r w:rsidR="00B838D9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 </w:t>
      </w:r>
      <w:r w:rsidRPr="00B838D9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music? How can the company best address them? </w:t>
      </w:r>
    </w:p>
    <w:p w14:paraId="14A62809" w14:textId="77777777" w:rsidR="00166366" w:rsidRPr="00166366" w:rsidRDefault="00166366" w:rsidP="00166366">
      <w:pPr>
        <w:ind w:firstLineChars="600" w:firstLine="1320"/>
        <w:rPr>
          <w:rFonts w:ascii="Times New Roman" w:hAnsi="Times New Roman" w:cs="Times New Roman"/>
          <w:sz w:val="22"/>
          <w:szCs w:val="22"/>
          <w:lang w:eastAsia="ko-KR"/>
        </w:rPr>
      </w:pPr>
    </w:p>
    <w:p w14:paraId="46FD42B0" w14:textId="41FE6BC6" w:rsidR="00DC154B" w:rsidRPr="00E002AE" w:rsidRDefault="00DC154B" w:rsidP="00DC154B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="00664FF1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 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10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National Competitiveness</w:t>
      </w:r>
    </w:p>
    <w:p w14:paraId="7CF4398B" w14:textId="74C1578F" w:rsidR="00DC154B" w:rsidRPr="00E002AE" w:rsidRDefault="00687616" w:rsidP="00DC154B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11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4</w:t>
      </w:r>
      <w:r w:rsidR="00DC154B" w:rsidRPr="00E002AE">
        <w:rPr>
          <w:rFonts w:ascii="Times New Roman" w:hAnsi="Times New Roman" w:cs="Times New Roman"/>
          <w:sz w:val="22"/>
          <w:szCs w:val="22"/>
        </w:rPr>
        <w:tab/>
      </w:r>
      <w:r w:rsidR="00DC154B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DC154B" w:rsidRPr="00E002AE">
        <w:rPr>
          <w:rFonts w:ascii="Times New Roman" w:hAnsi="Times New Roman" w:cs="Times New Roman"/>
          <w:sz w:val="22"/>
          <w:szCs w:val="22"/>
        </w:rPr>
        <w:t>R:</w:t>
      </w:r>
      <w:r w:rsidR="00DC154B" w:rsidRPr="00E002AE">
        <w:rPr>
          <w:rFonts w:ascii="Times New Roman" w:hAnsi="Times New Roman" w:cs="Times New Roman"/>
          <w:sz w:val="22"/>
          <w:szCs w:val="22"/>
        </w:rPr>
        <w:tab/>
      </w:r>
      <w:r w:rsidR="00DC154B" w:rsidRPr="00E002AE">
        <w:rPr>
          <w:rFonts w:ascii="Times New Roman" w:hAnsi="Times New Roman" w:cs="Times New Roman"/>
          <w:sz w:val="22"/>
          <w:szCs w:val="22"/>
          <w:lang w:eastAsia="ko-KR"/>
        </w:rPr>
        <w:t>“The Competitive Advantage of Nations” (HBR)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2</w:t>
      </w:r>
    </w:p>
    <w:p w14:paraId="40508102" w14:textId="1E1A9B3A" w:rsidR="00DC154B" w:rsidRPr="00636BC2" w:rsidRDefault="00DC154B" w:rsidP="00DC154B">
      <w:pPr>
        <w:tabs>
          <w:tab w:val="left" w:pos="0"/>
        </w:tabs>
        <w:ind w:right="180"/>
        <w:rPr>
          <w:rFonts w:ascii="Times New Roman" w:hAnsi="Times New Roman" w:cs="Times New Roman"/>
          <w:bCs/>
          <w:kern w:val="36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z w:val="22"/>
          <w:szCs w:val="22"/>
          <w:lang w:eastAsia="ko-KR"/>
        </w:rPr>
        <w:tab/>
        <w:t xml:space="preserve">   </w:t>
      </w:r>
      <w:r w:rsidRPr="00E002AE">
        <w:rPr>
          <w:rFonts w:ascii="Times New Roman" w:hAnsi="Times New Roman" w:cs="Times New Roman"/>
          <w:sz w:val="22"/>
          <w:szCs w:val="22"/>
        </w:rPr>
        <w:t>C:</w:t>
      </w:r>
      <w:r w:rsidRPr="00E002AE">
        <w:rPr>
          <w:rFonts w:ascii="Times New Roman" w:hAnsi="Times New Roman" w:cs="Times New Roman"/>
          <w:sz w:val="22"/>
          <w:szCs w:val="22"/>
        </w:rPr>
        <w:tab/>
      </w:r>
      <w:r w:rsidRPr="00636BC2">
        <w:rPr>
          <w:rFonts w:ascii="Times New Roman" w:hAnsi="Times New Roman" w:cs="Times New Roman"/>
          <w:bCs/>
          <w:kern w:val="36"/>
          <w:sz w:val="22"/>
          <w:szCs w:val="22"/>
        </w:rPr>
        <w:t>Finland and Nokia: Creating the World's Most Competitive Economy</w:t>
      </w:r>
      <w:r w:rsidRPr="00636BC2">
        <w:rPr>
          <w:rFonts w:ascii="Times New Roman" w:hAnsi="Times New Roman" w:cs="Times New Roman"/>
          <w:bCs/>
          <w:kern w:val="36"/>
          <w:sz w:val="22"/>
          <w:szCs w:val="22"/>
          <w:lang w:eastAsia="ko-KR"/>
        </w:rPr>
        <w:t xml:space="preserve"> (HBS case)</w:t>
      </w:r>
      <w:r w:rsidR="00694977">
        <w:rPr>
          <w:rFonts w:ascii="Times New Roman" w:hAnsi="Times New Roman" w:cs="Times New Roman"/>
          <w:bCs/>
          <w:kern w:val="36"/>
          <w:sz w:val="22"/>
          <w:szCs w:val="22"/>
          <w:lang w:eastAsia="ko-KR"/>
        </w:rPr>
        <w:t xml:space="preserve">     </w:t>
      </w:r>
      <w:r w:rsidR="00694977" w:rsidRPr="007431BE">
        <w:rPr>
          <w:rFonts w:ascii="Times New Roman" w:hAnsi="Times New Roman" w:cs="Times New Roman"/>
          <w:bCs/>
          <w:color w:val="FF0000"/>
          <w:kern w:val="36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bCs/>
          <w:color w:val="FF0000"/>
          <w:kern w:val="36"/>
          <w:sz w:val="22"/>
          <w:szCs w:val="22"/>
          <w:lang w:eastAsia="ko-KR"/>
        </w:rPr>
        <w:t>3</w:t>
      </w:r>
    </w:p>
    <w:p w14:paraId="6B71F8C6" w14:textId="77777777" w:rsidR="00DC154B" w:rsidRPr="00E002AE" w:rsidRDefault="00DC154B" w:rsidP="00DC154B">
      <w:pPr>
        <w:tabs>
          <w:tab w:val="left" w:pos="0"/>
        </w:tabs>
        <w:ind w:right="18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            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  <w:t xml:space="preserve">1. Why did Finland move from a sleepy economy to one of the most competitive nations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  <w:t xml:space="preserve">     in the world?</w:t>
      </w:r>
    </w:p>
    <w:p w14:paraId="0E61B5F9" w14:textId="77777777" w:rsidR="00DC154B" w:rsidRPr="00E002AE" w:rsidRDefault="00DC154B" w:rsidP="00DC154B">
      <w:pPr>
        <w:ind w:leftChars="720" w:left="1658" w:hangingChars="100" w:hanging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2. How was Finland able to become a world-leading nation in mobile communications? Why did this cluster emerge to drive growth rather than others?</w:t>
      </w:r>
    </w:p>
    <w:p w14:paraId="558ED69D" w14:textId="77777777" w:rsidR="00DC154B" w:rsidRPr="00E002AE" w:rsidRDefault="00DC154B" w:rsidP="00DC154B">
      <w:pPr>
        <w:ind w:left="720" w:firstLine="72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3. Why did Nokia become a world leader in mobile handsets?</w:t>
      </w:r>
    </w:p>
    <w:p w14:paraId="63CC37F9" w14:textId="77777777" w:rsidR="00DC154B" w:rsidRPr="00E002AE" w:rsidRDefault="00DC154B" w:rsidP="00DC154B">
      <w:pPr>
        <w:ind w:left="720" w:firstLine="72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4. What are the critical challenges today for the Finnish government?  For participants in </w:t>
      </w:r>
    </w:p>
    <w:p w14:paraId="2C8C3DB9" w14:textId="77777777" w:rsidR="00DC154B" w:rsidRPr="00E002AE" w:rsidRDefault="00DC154B" w:rsidP="00DC154B">
      <w:pPr>
        <w:ind w:left="720" w:firstLineChars="100" w:firstLine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  <w:t xml:space="preserve">     the Finnish mobile communications cluster?  For Nokia?</w:t>
      </w:r>
    </w:p>
    <w:p w14:paraId="1B28BC20" w14:textId="77777777" w:rsidR="00DC154B" w:rsidRPr="00E002AE" w:rsidRDefault="00DC154B" w:rsidP="00DC154B">
      <w:pPr>
        <w:tabs>
          <w:tab w:val="left" w:pos="0"/>
        </w:tabs>
        <w:ind w:right="18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  <w:t>5. What should the government do in early 2002?  What should the private sector do?</w:t>
      </w:r>
    </w:p>
    <w:p w14:paraId="28E7E593" w14:textId="6DE920F3" w:rsidR="00664FF1" w:rsidRPr="00DC154B" w:rsidRDefault="00664FF1" w:rsidP="00E002AE">
      <w:pPr>
        <w:tabs>
          <w:tab w:val="left" w:pos="0"/>
        </w:tabs>
        <w:ind w:right="187"/>
        <w:rPr>
          <w:rFonts w:ascii="Times New Roman" w:hAnsi="Times New Roman" w:cs="Times New Roman"/>
          <w:sz w:val="22"/>
          <w:szCs w:val="22"/>
          <w:lang w:eastAsia="ko-KR"/>
        </w:rPr>
      </w:pPr>
    </w:p>
    <w:p w14:paraId="635EFB50" w14:textId="65F0C354" w:rsidR="004D5175" w:rsidRPr="00E002AE" w:rsidRDefault="004D5175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E514C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1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1</w:t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  <w:t>National Culture</w:t>
      </w:r>
    </w:p>
    <w:p w14:paraId="4DDC0DC5" w14:textId="6CB414C2" w:rsidR="004D5175" w:rsidRDefault="00687616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11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11</w:t>
      </w:r>
      <w:r w:rsidR="004D5175" w:rsidRPr="00E002AE">
        <w:rPr>
          <w:rFonts w:ascii="Times New Roman" w:hAnsi="Times New Roman" w:cs="Times New Roman"/>
          <w:sz w:val="22"/>
          <w:szCs w:val="22"/>
        </w:rPr>
        <w:tab/>
      </w:r>
      <w:r w:rsidR="004D517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4D5175" w:rsidRPr="00E002AE">
        <w:rPr>
          <w:rFonts w:ascii="Times New Roman" w:hAnsi="Times New Roman" w:cs="Times New Roman"/>
          <w:sz w:val="22"/>
          <w:szCs w:val="22"/>
        </w:rPr>
        <w:t>R:</w:t>
      </w:r>
      <w:r w:rsidR="004D5175" w:rsidRPr="00E002AE">
        <w:rPr>
          <w:rFonts w:ascii="Times New Roman" w:hAnsi="Times New Roman" w:cs="Times New Roman"/>
          <w:sz w:val="22"/>
          <w:szCs w:val="22"/>
        </w:rPr>
        <w:tab/>
      </w:r>
      <w:r w:rsidR="004D5175" w:rsidRPr="00E002AE">
        <w:rPr>
          <w:rFonts w:ascii="Times New Roman" w:hAnsi="Times New Roman" w:cs="Times New Roman"/>
          <w:sz w:val="22"/>
          <w:szCs w:val="22"/>
          <w:lang w:eastAsia="ko-KR"/>
        </w:rPr>
        <w:t>“National Culture and Management” (HBS)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4</w:t>
      </w:r>
    </w:p>
    <w:p w14:paraId="567A3A63" w14:textId="6BFE803F" w:rsidR="00B72CF3" w:rsidRPr="00636BC2" w:rsidRDefault="00B72CF3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/>
          <w:sz w:val="22"/>
          <w:szCs w:val="22"/>
          <w:lang w:eastAsia="ko-KR"/>
        </w:rPr>
        <w:tab/>
      </w:r>
      <w:r>
        <w:rPr>
          <w:rFonts w:ascii="Times New Roman" w:hAnsi="Times New Roman" w:cs="Times New Roman"/>
          <w:sz w:val="22"/>
          <w:szCs w:val="22"/>
          <w:lang w:eastAsia="ko-KR"/>
        </w:rPr>
        <w:tab/>
      </w:r>
      <w:r w:rsidR="00636BC2" w:rsidRPr="00636BC2">
        <w:rPr>
          <w:rFonts w:ascii="Times New Roman" w:hAnsi="Times New Roman" w:cs="Times New Roman"/>
          <w:sz w:val="22"/>
          <w:szCs w:val="22"/>
          <w:lang w:eastAsia="ko-KR"/>
        </w:rPr>
        <w:t>“</w:t>
      </w:r>
      <w:r w:rsidRPr="00636BC2">
        <w:rPr>
          <w:rFonts w:ascii="Times New Roman" w:hAnsi="Times New Roman" w:cs="Times New Roman"/>
          <w:sz w:val="22"/>
          <w:szCs w:val="22"/>
          <w:lang w:eastAsia="ko-KR"/>
        </w:rPr>
        <w:t>National cultural differences</w:t>
      </w:r>
      <w:r w:rsidR="007B5F9B" w:rsidRPr="00636BC2">
        <w:rPr>
          <w:rFonts w:ascii="Times New Roman" w:hAnsi="Times New Roman" w:cs="Times New Roman"/>
          <w:sz w:val="22"/>
          <w:szCs w:val="22"/>
          <w:lang w:eastAsia="ko-KR"/>
        </w:rPr>
        <w:t xml:space="preserve"> and global business</w:t>
      </w:r>
      <w:r w:rsidR="00636BC2" w:rsidRPr="00636BC2">
        <w:rPr>
          <w:rFonts w:ascii="Times New Roman" w:hAnsi="Times New Roman" w:cs="Times New Roman"/>
          <w:sz w:val="22"/>
          <w:szCs w:val="22"/>
          <w:lang w:eastAsia="ko-KR"/>
        </w:rPr>
        <w:t>”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5</w:t>
      </w:r>
    </w:p>
    <w:p w14:paraId="2E8094E4" w14:textId="77777777" w:rsidR="008C4A53" w:rsidRPr="00C32EB8" w:rsidRDefault="008C4A53" w:rsidP="008C4A53">
      <w:pPr>
        <w:tabs>
          <w:tab w:val="left" w:pos="0"/>
        </w:tabs>
        <w:spacing w:line="280" w:lineRule="exact"/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bookmarkStart w:id="2" w:name="_Hlk160642647"/>
      <w:r w:rsidRPr="00C32EB8">
        <w:rPr>
          <w:rFonts w:ascii="Times New Roman" w:hAnsi="Times New Roman" w:cs="Times New Roman"/>
          <w:sz w:val="22"/>
          <w:szCs w:val="22"/>
        </w:rPr>
        <w:tab/>
      </w:r>
      <w:r w:rsidRPr="00C32EB8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Pr="00C32EB8">
        <w:rPr>
          <w:rFonts w:ascii="Times New Roman" w:hAnsi="Times New Roman" w:cs="Times New Roman"/>
          <w:sz w:val="22"/>
          <w:szCs w:val="22"/>
        </w:rPr>
        <w:t>C:</w:t>
      </w:r>
      <w:r w:rsidRPr="00C32EB8">
        <w:rPr>
          <w:rFonts w:ascii="Times New Roman" w:hAnsi="Times New Roman" w:cs="Times New Roman"/>
          <w:sz w:val="22"/>
          <w:szCs w:val="22"/>
        </w:rPr>
        <w:tab/>
      </w:r>
      <w:r w:rsidRPr="00C32EB8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Establishing an </w:t>
      </w:r>
      <w:r w:rsidRPr="00C32EB8">
        <w:rPr>
          <w:rFonts w:ascii="Times New Roman" w:hAnsi="Times New Roman" w:cs="Times New Roman"/>
          <w:sz w:val="22"/>
          <w:szCs w:val="22"/>
          <w:lang w:eastAsia="ko-KR"/>
        </w:rPr>
        <w:t>“ECL” Culture in China: Organisational Difference or National</w:t>
      </w:r>
    </w:p>
    <w:p w14:paraId="15DCBC02" w14:textId="7289FC8E" w:rsidR="008C4A53" w:rsidRPr="00C32EB8" w:rsidRDefault="008C4A53" w:rsidP="008C4A53">
      <w:pPr>
        <w:tabs>
          <w:tab w:val="left" w:pos="0"/>
        </w:tabs>
        <w:spacing w:line="280" w:lineRule="exact"/>
        <w:ind w:right="18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Pr="00C32EB8">
        <w:rPr>
          <w:rFonts w:ascii="Times New Roman" w:hAnsi="Times New Roman" w:cs="Times New Roman"/>
          <w:sz w:val="22"/>
          <w:szCs w:val="22"/>
          <w:lang w:eastAsia="ko-KR"/>
        </w:rPr>
        <w:tab/>
        <w:t>Difference? (UHK case)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6</w:t>
      </w:r>
    </w:p>
    <w:p w14:paraId="50254FA6" w14:textId="77777777" w:rsidR="008C4A53" w:rsidRPr="00C32EB8" w:rsidRDefault="008C4A53" w:rsidP="008C4A53">
      <w:pPr>
        <w:tabs>
          <w:tab w:val="left" w:pos="0"/>
        </w:tabs>
        <w:spacing w:line="280" w:lineRule="exact"/>
        <w:ind w:right="180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ab/>
      </w:r>
      <w:r w:rsidRPr="00C32EB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ab/>
      </w:r>
      <w:r w:rsidRPr="00C32EB8">
        <w:rPr>
          <w:rFonts w:ascii="Times New Roman" w:hAnsi="Times New Roman" w:cs="Times New Roman"/>
          <w:bCs/>
          <w:sz w:val="22"/>
          <w:szCs w:val="22"/>
          <w:lang w:eastAsia="ko-KR"/>
        </w:rPr>
        <w:t>1. Analyze the culture-learning process at ECL</w:t>
      </w:r>
    </w:p>
    <w:p w14:paraId="426D729D" w14:textId="77777777" w:rsidR="008C4A53" w:rsidRPr="00C32EB8" w:rsidRDefault="008C4A53" w:rsidP="008C4A53">
      <w:pPr>
        <w:ind w:left="1440"/>
        <w:rPr>
          <w:rFonts w:ascii="Times New Roman" w:hAnsi="Times New Roman" w:cs="Times New Roman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z w:val="22"/>
          <w:szCs w:val="22"/>
          <w:lang w:eastAsia="ko-KR"/>
        </w:rPr>
        <w:t>2. Identify the cultural issues in ECL China and comment on ECL’s strategy of managing</w:t>
      </w:r>
    </w:p>
    <w:p w14:paraId="7BD2CCAB" w14:textId="77777777" w:rsidR="008C4A53" w:rsidRPr="00C32EB8" w:rsidRDefault="008C4A53" w:rsidP="008C4A53">
      <w:pPr>
        <w:ind w:left="1440" w:firstLineChars="50" w:firstLine="110"/>
        <w:rPr>
          <w:rFonts w:ascii="Times New Roman" w:hAnsi="Times New Roman" w:cs="Times New Roman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z w:val="22"/>
          <w:szCs w:val="22"/>
          <w:lang w:eastAsia="ko-KR"/>
        </w:rPr>
        <w:t xml:space="preserve">  cultural differences</w:t>
      </w:r>
    </w:p>
    <w:p w14:paraId="6102C1F1" w14:textId="77777777" w:rsidR="008C4A53" w:rsidRPr="00C32EB8" w:rsidRDefault="008C4A53" w:rsidP="008C4A53">
      <w:pPr>
        <w:rPr>
          <w:rFonts w:ascii="Times New Roman" w:hAnsi="Times New Roman" w:cs="Times New Roman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Pr="00C32EB8">
        <w:rPr>
          <w:rFonts w:ascii="Times New Roman" w:hAnsi="Times New Roman" w:cs="Times New Roman"/>
          <w:sz w:val="22"/>
          <w:szCs w:val="22"/>
          <w:lang w:eastAsia="ko-KR"/>
        </w:rPr>
        <w:tab/>
        <w:t>3. ECL China aims to speed up the development of local capabilities. What are the key</w:t>
      </w:r>
    </w:p>
    <w:p w14:paraId="41D72446" w14:textId="77777777" w:rsidR="008C4A53" w:rsidRPr="00C32EB8" w:rsidRDefault="008C4A53" w:rsidP="008C4A53">
      <w:pPr>
        <w:ind w:left="1390" w:firstLineChars="122" w:firstLine="268"/>
        <w:rPr>
          <w:rFonts w:ascii="Times New Roman" w:hAnsi="Times New Roman" w:cs="Times New Roman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z w:val="22"/>
          <w:szCs w:val="22"/>
          <w:lang w:eastAsia="ko-KR"/>
        </w:rPr>
        <w:t>success factors in the process of developing local capabilities?</w:t>
      </w:r>
    </w:p>
    <w:p w14:paraId="28623C63" w14:textId="77777777" w:rsidR="009779C0" w:rsidRPr="008C4A53" w:rsidRDefault="009779C0" w:rsidP="008C4A53">
      <w:pPr>
        <w:rPr>
          <w:rFonts w:ascii="Times New Roman" w:hAnsi="Times New Roman" w:cs="Times New Roman"/>
          <w:sz w:val="22"/>
          <w:szCs w:val="22"/>
          <w:lang w:eastAsia="ko-KR"/>
        </w:rPr>
      </w:pPr>
    </w:p>
    <w:bookmarkEnd w:id="2"/>
    <w:p w14:paraId="5BB37D3A" w14:textId="6F8E0B07" w:rsidR="009779C0" w:rsidRPr="00563353" w:rsidRDefault="009779C0" w:rsidP="00563353">
      <w:pPr>
        <w:tabs>
          <w:tab w:val="left" w:pos="0"/>
        </w:tabs>
        <w:ind w:right="187"/>
        <w:rPr>
          <w:rFonts w:ascii="Times New Roman" w:hAnsi="Times New Roman" w:cs="Times New Roman"/>
          <w:b/>
          <w:bCs/>
          <w:iCs/>
          <w:sz w:val="22"/>
          <w:szCs w:val="22"/>
          <w:lang w:eastAsia="ko-KR"/>
        </w:rPr>
      </w:pPr>
      <w:r w:rsidRPr="009779C0">
        <w:rPr>
          <w:rFonts w:ascii="Times New Roman" w:hAnsi="Times New Roman" w:cs="Times New Roman"/>
          <w:b/>
          <w:sz w:val="22"/>
          <w:szCs w:val="22"/>
          <w:lang w:eastAsia="ko-KR"/>
        </w:rPr>
        <w:t>Session 1</w:t>
      </w:r>
      <w:r w:rsidR="00687616">
        <w:rPr>
          <w:rFonts w:ascii="Times New Roman" w:hAnsi="Times New Roman" w:cs="Times New Roman" w:hint="eastAsia"/>
          <w:b/>
          <w:sz w:val="22"/>
          <w:szCs w:val="22"/>
          <w:lang w:eastAsia="ko-KR"/>
        </w:rPr>
        <w:t>2</w:t>
      </w:r>
      <w:r w:rsidRPr="009779C0">
        <w:rPr>
          <w:rFonts w:ascii="Times New Roman" w:hAnsi="Times New Roman" w:cs="Times New Roman"/>
          <w:b/>
          <w:sz w:val="22"/>
          <w:szCs w:val="22"/>
          <w:lang w:eastAsia="ko-KR"/>
        </w:rPr>
        <w:tab/>
      </w:r>
      <w:r w:rsidR="00563353" w:rsidRPr="00563353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 xml:space="preserve">Preliminary </w:t>
      </w:r>
      <w:r w:rsidR="0094127E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>O</w:t>
      </w:r>
      <w:r w:rsidR="00563353" w:rsidRPr="00563353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 xml:space="preserve">ral </w:t>
      </w:r>
      <w:r w:rsidR="0094127E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>P</w:t>
      </w:r>
      <w:r w:rsidR="00563353" w:rsidRPr="00563353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 xml:space="preserve">resentations for </w:t>
      </w:r>
      <w:r w:rsidR="0094127E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>Y</w:t>
      </w:r>
      <w:r w:rsidR="00563353" w:rsidRPr="00563353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 xml:space="preserve">our </w:t>
      </w:r>
      <w:r w:rsidR="0094127E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>F</w:t>
      </w:r>
      <w:r w:rsidR="00563353" w:rsidRPr="00563353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 xml:space="preserve">ield </w:t>
      </w:r>
      <w:r w:rsidR="0094127E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>P</w:t>
      </w:r>
      <w:r w:rsidR="00563353" w:rsidRPr="00563353">
        <w:rPr>
          <w:rFonts w:ascii="Times New Roman" w:eastAsia="굴림" w:hAnsi="Times New Roman" w:cs="Times New Roman"/>
          <w:b/>
          <w:bCs/>
          <w:iCs/>
          <w:sz w:val="22"/>
          <w:szCs w:val="22"/>
          <w:lang w:eastAsia="ko-KR"/>
        </w:rPr>
        <w:t>roject</w:t>
      </w:r>
    </w:p>
    <w:p w14:paraId="0FD7FD0E" w14:textId="017F1068" w:rsidR="009779C0" w:rsidRDefault="00687616" w:rsidP="009779C0">
      <w:pPr>
        <w:ind w:leftChars="-3" w:left="-6" w:firstLineChars="2" w:firstLine="4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11</w:t>
      </w:r>
      <w:r w:rsidR="00664FF1">
        <w:rPr>
          <w:rFonts w:ascii="Times New Roman" w:hAnsi="Times New Roman" w:cs="Times New Roman" w:hint="eastAsia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18</w:t>
      </w:r>
    </w:p>
    <w:p w14:paraId="473E5DF1" w14:textId="38AF4056" w:rsidR="00035FB9" w:rsidRDefault="00035FB9">
      <w:pPr>
        <w:widowControl/>
        <w:autoSpaceDE/>
        <w:autoSpaceDN/>
        <w:rPr>
          <w:rFonts w:ascii="Times New Roman" w:eastAsia="굴림" w:hAnsi="Times New Roman" w:cs="Times New Roman"/>
          <w:b/>
          <w:sz w:val="24"/>
          <w:szCs w:val="24"/>
          <w:lang w:eastAsia="ko-KR"/>
        </w:rPr>
      </w:pPr>
    </w:p>
    <w:p w14:paraId="69E93972" w14:textId="77777777" w:rsidR="00035FB9" w:rsidRDefault="00035FB9">
      <w:pPr>
        <w:widowControl/>
        <w:autoSpaceDE/>
        <w:autoSpaceDN/>
        <w:rPr>
          <w:rFonts w:ascii="Times New Roman" w:eastAsia="굴림" w:hAnsi="Times New Roman" w:cs="Times New Roman"/>
          <w:b/>
          <w:sz w:val="24"/>
          <w:szCs w:val="24"/>
          <w:lang w:eastAsia="ko-KR"/>
        </w:rPr>
      </w:pPr>
      <w:r>
        <w:rPr>
          <w:rFonts w:ascii="Times New Roman" w:eastAsia="굴림" w:hAnsi="Times New Roman"/>
          <w:b/>
          <w:sz w:val="24"/>
          <w:szCs w:val="24"/>
        </w:rPr>
        <w:br w:type="page"/>
      </w:r>
    </w:p>
    <w:p w14:paraId="3D540D0C" w14:textId="3644010E" w:rsidR="00A74575" w:rsidRPr="00E002AE" w:rsidRDefault="00FF2538" w:rsidP="00E002AE">
      <w:pPr>
        <w:pStyle w:val="af1"/>
        <w:tabs>
          <w:tab w:val="left" w:pos="8820"/>
        </w:tabs>
        <w:spacing w:line="240" w:lineRule="auto"/>
        <w:jc w:val="left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002AE">
        <w:rPr>
          <w:rFonts w:ascii="Times New Roman" w:eastAsia="굴림" w:hAnsi="Times New Roman"/>
          <w:b/>
          <w:color w:val="auto"/>
          <w:sz w:val="24"/>
          <w:szCs w:val="24"/>
        </w:rPr>
        <w:lastRenderedPageBreak/>
        <w:t xml:space="preserve">IV. </w:t>
      </w:r>
      <w:r w:rsidR="00CF5A0E" w:rsidRPr="00E002AE">
        <w:rPr>
          <w:rFonts w:ascii="Times New Roman" w:eastAsia="굴림" w:hAnsi="Times New Roman"/>
          <w:b/>
          <w:color w:val="auto"/>
          <w:sz w:val="24"/>
          <w:szCs w:val="24"/>
        </w:rPr>
        <w:t>Sustainability</w:t>
      </w:r>
      <w:r w:rsidR="00B93408" w:rsidRPr="00E002AE">
        <w:rPr>
          <w:rFonts w:ascii="Times New Roman" w:eastAsia="굴림" w:hAnsi="Times New Roman"/>
          <w:b/>
          <w:color w:val="auto"/>
          <w:sz w:val="24"/>
          <w:szCs w:val="24"/>
        </w:rPr>
        <w:t xml:space="preserve"> and Business Ethics</w:t>
      </w:r>
    </w:p>
    <w:p w14:paraId="5C855681" w14:textId="77777777" w:rsidR="00CF5A0E" w:rsidRPr="00664FF1" w:rsidRDefault="00CF5A0E" w:rsidP="00E002AE">
      <w:pPr>
        <w:tabs>
          <w:tab w:val="left" w:pos="0"/>
        </w:tabs>
        <w:ind w:right="180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</w:p>
    <w:p w14:paraId="02548834" w14:textId="14AF74AB" w:rsidR="00CF5A0E" w:rsidRPr="00E002AE" w:rsidRDefault="00CF5A0E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1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3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C2C7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F5F75">
        <w:rPr>
          <w:rFonts w:ascii="Times New Roman" w:hAnsi="Times New Roman" w:cs="Times New Roman"/>
          <w:b/>
          <w:bCs/>
          <w:sz w:val="22"/>
          <w:szCs w:val="22"/>
        </w:rPr>
        <w:t>CSR</w:t>
      </w:r>
      <w:r w:rsidR="00AC2C7F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F534BD">
        <w:rPr>
          <w:rFonts w:ascii="Times New Roman" w:hAnsi="Times New Roman" w:cs="Times New Roman"/>
          <w:b/>
          <w:bCs/>
          <w:sz w:val="22"/>
          <w:szCs w:val="22"/>
        </w:rPr>
        <w:t xml:space="preserve">SDGs, </w:t>
      </w:r>
      <w:r w:rsidR="00AC2C7F">
        <w:rPr>
          <w:rFonts w:ascii="Times New Roman" w:hAnsi="Times New Roman" w:cs="Times New Roman"/>
          <w:b/>
          <w:bCs/>
          <w:sz w:val="22"/>
          <w:szCs w:val="22"/>
        </w:rPr>
        <w:t>and ESG</w:t>
      </w:r>
    </w:p>
    <w:p w14:paraId="7FF9F799" w14:textId="6CAF9C55" w:rsidR="00CF5A0E" w:rsidRDefault="00687616" w:rsidP="0052606E">
      <w:pPr>
        <w:tabs>
          <w:tab w:val="left" w:pos="0"/>
        </w:tabs>
        <w:ind w:left="1418" w:right="180" w:hanging="141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11</w:t>
      </w:r>
      <w:r w:rsidR="00AC065C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25</w:t>
      </w:r>
      <w:r w:rsidR="00B321E3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   </w:t>
      </w:r>
      <w:r w:rsidR="00AC2C7F">
        <w:rPr>
          <w:rFonts w:ascii="Times New Roman" w:hAnsi="Times New Roman" w:cs="Times New Roman"/>
          <w:sz w:val="22"/>
          <w:szCs w:val="22"/>
          <w:lang w:eastAsia="ko-KR"/>
        </w:rPr>
        <w:t xml:space="preserve"> </w:t>
      </w:r>
      <w:r w:rsidR="00CF5A0E" w:rsidRPr="00E002AE">
        <w:rPr>
          <w:rFonts w:ascii="Times New Roman" w:hAnsi="Times New Roman" w:cs="Times New Roman"/>
          <w:sz w:val="22"/>
          <w:szCs w:val="22"/>
        </w:rPr>
        <w:t>R:</w:t>
      </w:r>
      <w:r w:rsidR="00CF5A0E" w:rsidRPr="00E002AE">
        <w:rPr>
          <w:rFonts w:ascii="Times New Roman" w:hAnsi="Times New Roman" w:cs="Times New Roman"/>
          <w:sz w:val="22"/>
          <w:szCs w:val="22"/>
        </w:rPr>
        <w:tab/>
      </w:r>
      <w:r w:rsidR="00AC2C7F">
        <w:rPr>
          <w:rFonts w:ascii="Times New Roman" w:hAnsi="Times New Roman" w:cs="Times New Roman"/>
          <w:sz w:val="22"/>
          <w:szCs w:val="22"/>
        </w:rPr>
        <w:t xml:space="preserve">  </w:t>
      </w:r>
      <w:r w:rsidR="00FF46D3">
        <w:rPr>
          <w:rFonts w:ascii="Times New Roman" w:hAnsi="Times New Roman" w:cs="Times New Roman"/>
          <w:sz w:val="22"/>
          <w:szCs w:val="22"/>
        </w:rPr>
        <w:t>“</w:t>
      </w:r>
      <w:r w:rsidR="004F5F75">
        <w:rPr>
          <w:rFonts w:ascii="Times New Roman" w:hAnsi="Times New Roman" w:cs="Times New Roman"/>
          <w:sz w:val="22"/>
          <w:szCs w:val="22"/>
        </w:rPr>
        <w:t xml:space="preserve">Perfect Change” </w:t>
      </w:r>
      <w:r w:rsidR="00814DC5">
        <w:rPr>
          <w:rFonts w:ascii="Times New Roman" w:hAnsi="Times New Roman" w:cs="Times New Roman"/>
          <w:sz w:val="22"/>
          <w:szCs w:val="22"/>
        </w:rPr>
        <w:t>–</w:t>
      </w:r>
      <w:r w:rsidR="004F5F75">
        <w:rPr>
          <w:rFonts w:ascii="Times New Roman" w:hAnsi="Times New Roman" w:cs="Times New Roman"/>
          <w:sz w:val="22"/>
          <w:szCs w:val="22"/>
        </w:rPr>
        <w:t xml:space="preserve"> </w:t>
      </w:r>
      <w:r w:rsidR="00814DC5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Toward SDGs beyond </w:t>
      </w:r>
      <w:r w:rsidR="004F5F75">
        <w:rPr>
          <w:rFonts w:ascii="Times New Roman" w:hAnsi="Times New Roman" w:cs="Times New Roman"/>
          <w:sz w:val="22"/>
          <w:szCs w:val="22"/>
        </w:rPr>
        <w:t>CSR</w:t>
      </w:r>
      <w:r w:rsidR="00694977">
        <w:rPr>
          <w:rFonts w:ascii="Times New Roman" w:hAnsi="Times New Roman" w:cs="Times New Roman"/>
          <w:sz w:val="22"/>
          <w:szCs w:val="22"/>
        </w:rPr>
        <w:t xml:space="preserve">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</w:rPr>
        <w:t>1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</w:rPr>
        <w:t>7</w:t>
      </w:r>
    </w:p>
    <w:p w14:paraId="3EF48161" w14:textId="6CCCE45C" w:rsidR="0009160D" w:rsidRPr="00E002AE" w:rsidRDefault="0009160D" w:rsidP="0052606E">
      <w:pPr>
        <w:tabs>
          <w:tab w:val="left" w:pos="0"/>
        </w:tabs>
        <w:ind w:left="1418" w:right="180" w:hanging="141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“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P</w:t>
      </w:r>
      <w:r>
        <w:rPr>
          <w:rFonts w:ascii="Times New Roman" w:hAnsi="Times New Roman" w:cs="Times New Roman"/>
          <w:sz w:val="22"/>
          <w:szCs w:val="22"/>
          <w:lang w:eastAsia="ko-KR"/>
        </w:rPr>
        <w:t>aradigm Shift” – ESG management for improving sustainability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8</w:t>
      </w:r>
    </w:p>
    <w:p w14:paraId="339C9814" w14:textId="7FDC0459" w:rsidR="009318D7" w:rsidRPr="00BD0E94" w:rsidRDefault="005F0460" w:rsidP="00E002AE">
      <w:pPr>
        <w:tabs>
          <w:tab w:val="left" w:pos="0"/>
        </w:tabs>
        <w:ind w:right="180"/>
        <w:rPr>
          <w:rFonts w:ascii="Times New Roman" w:hAnsi="Times New Roman" w:cs="Times New Roman"/>
          <w:color w:val="FF0000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  <w:t xml:space="preserve"> </w:t>
      </w:r>
      <w:r w:rsidR="00AC2C7F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>C:</w:t>
      </w:r>
      <w:r w:rsidRPr="00E002AE">
        <w:rPr>
          <w:rFonts w:ascii="Times New Roman" w:hAnsi="Times New Roman" w:cs="Times New Roman"/>
          <w:spacing w:val="-2"/>
          <w:sz w:val="22"/>
          <w:szCs w:val="22"/>
          <w:lang w:eastAsia="ko-KR"/>
        </w:rPr>
        <w:tab/>
      </w:r>
      <w:r w:rsidR="00AC2C7F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 </w:t>
      </w:r>
      <w:r w:rsidR="009318D7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Passion and Strategy: Novozymes’ Embrace of the UN S</w:t>
      </w:r>
      <w:r w:rsidR="00A66B8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DGs</w:t>
      </w:r>
      <w:r w:rsidR="00694977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C158A5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(HBS case)</w:t>
      </w:r>
      <w:r w:rsidR="00694977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="00C158A5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 xml:space="preserve">    </w:t>
      </w:r>
      <w:r w:rsidR="00694977" w:rsidRPr="007431BE">
        <w:rPr>
          <w:rFonts w:ascii="Times New Roman" w:hAnsi="Times New Roman" w:cs="Times New Roman"/>
          <w:color w:val="FF0000"/>
          <w:spacing w:val="-2"/>
          <w:sz w:val="22"/>
          <w:szCs w:val="22"/>
          <w:lang w:eastAsia="ko-KR"/>
        </w:rPr>
        <w:t>1</w:t>
      </w:r>
      <w:r w:rsidR="008D7B44" w:rsidRPr="007431BE">
        <w:rPr>
          <w:rFonts w:ascii="Times New Roman" w:hAnsi="Times New Roman" w:cs="Times New Roman"/>
          <w:color w:val="FF0000"/>
          <w:spacing w:val="-2"/>
          <w:sz w:val="22"/>
          <w:szCs w:val="22"/>
          <w:lang w:eastAsia="ko-KR"/>
        </w:rPr>
        <w:t>9</w:t>
      </w:r>
    </w:p>
    <w:p w14:paraId="19830C9D" w14:textId="77777777" w:rsidR="009318D7" w:rsidRPr="009318D7" w:rsidRDefault="009318D7" w:rsidP="009318D7">
      <w:pPr>
        <w:pStyle w:val="af4"/>
        <w:numPr>
          <w:ilvl w:val="0"/>
          <w:numId w:val="6"/>
        </w:numPr>
        <w:tabs>
          <w:tab w:val="left" w:pos="0"/>
        </w:tabs>
        <w:ind w:right="180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How has </w:t>
      </w:r>
      <w:r w:rsidRPr="009318D7">
        <w:rPr>
          <w:rFonts w:ascii="Times New Roman" w:hAnsi="Times New Roman" w:cs="Times New Roman"/>
          <w:bCs/>
          <w:sz w:val="22"/>
          <w:szCs w:val="22"/>
          <w:lang w:eastAsia="ko-KR"/>
        </w:rPr>
        <w:t>Novozymes</w:t>
      </w: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embraced</w:t>
      </w:r>
      <w:r w:rsidRPr="009318D7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the UN SDGs for its strategy development?</w:t>
      </w:r>
    </w:p>
    <w:p w14:paraId="5387923D" w14:textId="77777777" w:rsidR="009318D7" w:rsidRPr="009318D7" w:rsidRDefault="009318D7" w:rsidP="009318D7">
      <w:pPr>
        <w:pStyle w:val="af4"/>
        <w:numPr>
          <w:ilvl w:val="0"/>
          <w:numId w:val="6"/>
        </w:numPr>
        <w:tabs>
          <w:tab w:val="left" w:pos="0"/>
        </w:tabs>
        <w:ind w:right="180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9318D7">
        <w:rPr>
          <w:rFonts w:ascii="Times New Roman" w:hAnsi="Times New Roman" w:cs="Times New Roman"/>
          <w:bCs/>
          <w:sz w:val="22"/>
          <w:szCs w:val="22"/>
          <w:lang w:eastAsia="ko-KR"/>
        </w:rPr>
        <w:t>What do you think of Novozymes’ embracing the UN SDGs for its strategy development?</w:t>
      </w: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Is it beneficial or harmful for a company to rely on the UN SDGs for its strategy development for its growth and profitability? </w:t>
      </w:r>
    </w:p>
    <w:p w14:paraId="130218A3" w14:textId="77777777" w:rsidR="009318D7" w:rsidRPr="00AC5AF1" w:rsidRDefault="00AC5AF1" w:rsidP="00AC5AF1">
      <w:pPr>
        <w:pStyle w:val="af4"/>
        <w:numPr>
          <w:ilvl w:val="0"/>
          <w:numId w:val="6"/>
        </w:numPr>
        <w:tabs>
          <w:tab w:val="left" w:pos="0"/>
        </w:tabs>
        <w:ind w:right="180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What should Novozymes </w:t>
      </w:r>
      <w:r w:rsidR="00517D0A">
        <w:rPr>
          <w:rFonts w:ascii="Times New Roman" w:hAnsi="Times New Roman" w:cs="Times New Roman"/>
          <w:bCs/>
          <w:sz w:val="22"/>
          <w:szCs w:val="22"/>
          <w:lang w:eastAsia="ko-KR"/>
        </w:rPr>
        <w:t>do with respect to the UN SDGs?</w:t>
      </w:r>
    </w:p>
    <w:p w14:paraId="5277DCF6" w14:textId="77777777" w:rsidR="00D12170" w:rsidRPr="00517D0A" w:rsidRDefault="00D12170" w:rsidP="00B63ACB">
      <w:pPr>
        <w:tabs>
          <w:tab w:val="left" w:pos="0"/>
        </w:tabs>
        <w:ind w:right="180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5B64A89A" w14:textId="1AB7F3FB" w:rsidR="00A74575" w:rsidRPr="00E002AE" w:rsidRDefault="00A74575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F7532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1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4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4D38CE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Business Ethics</w:t>
      </w:r>
      <w:r w:rsidR="007B6096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 1</w:t>
      </w:r>
    </w:p>
    <w:p w14:paraId="3FA4F09D" w14:textId="683A2343" w:rsidR="00463DC3" w:rsidRPr="00E002AE" w:rsidRDefault="00687616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12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 w:rsidR="00AC2C7F">
        <w:rPr>
          <w:rFonts w:ascii="Times New Roman" w:hAnsi="Times New Roman" w:cs="Times New Roman"/>
          <w:sz w:val="22"/>
          <w:szCs w:val="22"/>
          <w:lang w:eastAsia="ko-KR"/>
        </w:rPr>
        <w:t>2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</w:t>
      </w:r>
      <w:r w:rsidR="004947D0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</w:t>
      </w:r>
      <w:r w:rsidR="00A74575" w:rsidRPr="00E002AE">
        <w:rPr>
          <w:rFonts w:ascii="Times New Roman" w:hAnsi="Times New Roman" w:cs="Times New Roman"/>
          <w:sz w:val="22"/>
          <w:szCs w:val="22"/>
        </w:rPr>
        <w:t>R: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463DC3" w:rsidRPr="00E002AE">
        <w:rPr>
          <w:rFonts w:ascii="Times New Roman" w:hAnsi="Times New Roman" w:cs="Times New Roman"/>
          <w:sz w:val="22"/>
          <w:szCs w:val="22"/>
          <w:lang w:eastAsia="ko-KR"/>
        </w:rPr>
        <w:t>“Ethics: A Basic Framework” (HBS)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     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20</w:t>
      </w:r>
    </w:p>
    <w:p w14:paraId="35AF9A9E" w14:textId="2B4F19C3" w:rsidR="00865979" w:rsidRPr="00C32EB8" w:rsidRDefault="00865979" w:rsidP="00865979">
      <w:pPr>
        <w:tabs>
          <w:tab w:val="left" w:pos="0"/>
        </w:tabs>
        <w:spacing w:line="280" w:lineRule="exact"/>
        <w:ind w:right="18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z w:val="22"/>
          <w:szCs w:val="22"/>
        </w:rPr>
        <w:tab/>
      </w:r>
      <w:r w:rsidRPr="00C32EB8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Pr="00C32EB8">
        <w:rPr>
          <w:rFonts w:ascii="Times New Roman" w:hAnsi="Times New Roman" w:cs="Times New Roman"/>
          <w:sz w:val="22"/>
          <w:szCs w:val="22"/>
        </w:rPr>
        <w:t>C:</w:t>
      </w:r>
      <w:r w:rsidRPr="00C32EB8">
        <w:rPr>
          <w:rFonts w:ascii="Times New Roman" w:hAnsi="Times New Roman" w:cs="Times New Roman"/>
          <w:sz w:val="22"/>
          <w:szCs w:val="22"/>
        </w:rPr>
        <w:tab/>
      </w:r>
      <w:r w:rsidRPr="00636BC2">
        <w:rPr>
          <w:rFonts w:ascii="Times New Roman" w:hAnsi="Times New Roman" w:cs="Times New Roman" w:hint="eastAsia"/>
          <w:sz w:val="22"/>
          <w:szCs w:val="22"/>
          <w:lang w:eastAsia="ko-KR"/>
        </w:rPr>
        <w:t>Ethics of Off-shoring: Novo Nordisk and Clinical Trials in Emerging Economies</w:t>
      </w:r>
      <w:r w:rsidR="00C158A5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  </w:t>
      </w:r>
      <w:r w:rsidR="00694977">
        <w:rPr>
          <w:rFonts w:ascii="Times New Roman" w:hAnsi="Times New Roman" w:cs="Times New Roman"/>
          <w:sz w:val="22"/>
          <w:szCs w:val="22"/>
          <w:lang w:eastAsia="ko-KR"/>
        </w:rPr>
        <w:t xml:space="preserve"> </w:t>
      </w:r>
      <w:r w:rsidR="00C158A5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2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  <w:lang w:eastAsia="ko-KR"/>
        </w:rPr>
        <w:t>1</w:t>
      </w:r>
    </w:p>
    <w:p w14:paraId="2CCB623C" w14:textId="77777777" w:rsidR="00865979" w:rsidRPr="00C32EB8" w:rsidRDefault="00865979" w:rsidP="00865979">
      <w:pPr>
        <w:spacing w:line="280" w:lineRule="exact"/>
        <w:ind w:left="1440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1. </w:t>
      </w: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 xml:space="preserve">Considering both economic and ethical aspects, </w:t>
      </w:r>
      <w:r w:rsidRPr="00C32EB8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is it appropriate for companies </w:t>
      </w: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like Novo</w:t>
      </w:r>
    </w:p>
    <w:p w14:paraId="1184728A" w14:textId="77777777" w:rsidR="00865979" w:rsidRPr="00C32EB8" w:rsidRDefault="00865979" w:rsidP="00865979">
      <w:pPr>
        <w:spacing w:line="280" w:lineRule="exact"/>
        <w:ind w:left="1440" w:firstLineChars="100" w:firstLine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Nordisk to conduct clinical trials in, for example, India? What exactly are the principles</w:t>
      </w:r>
    </w:p>
    <w:p w14:paraId="212ACA56" w14:textId="77777777" w:rsidR="00865979" w:rsidRPr="00C32EB8" w:rsidRDefault="00865979" w:rsidP="00865979">
      <w:pPr>
        <w:spacing w:line="280" w:lineRule="exact"/>
        <w:ind w:left="1440" w:firstLineChars="100" w:firstLine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that should guide such a decision?</w:t>
      </w:r>
    </w:p>
    <w:p w14:paraId="01A1138C" w14:textId="77777777" w:rsidR="00865979" w:rsidRPr="00C32EB8" w:rsidRDefault="00865979" w:rsidP="00865979">
      <w:pPr>
        <w:spacing w:line="280" w:lineRule="exact"/>
        <w:ind w:leftChars="709" w:left="14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2. If trials are conducted in an emerging economy, how should they be managed and which</w:t>
      </w:r>
    </w:p>
    <w:p w14:paraId="1B778E38" w14:textId="77777777" w:rsidR="00865979" w:rsidRPr="00C32EB8" w:rsidRDefault="00865979" w:rsidP="00865979">
      <w:pPr>
        <w:spacing w:line="280" w:lineRule="exact"/>
        <w:ind w:leftChars="709" w:left="1418" w:firstLineChars="100" w:firstLine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standards should apply?</w:t>
      </w:r>
    </w:p>
    <w:p w14:paraId="5497C233" w14:textId="77777777" w:rsidR="00865979" w:rsidRPr="00C32EB8" w:rsidRDefault="00865979" w:rsidP="00865979">
      <w:pPr>
        <w:spacing w:line="280" w:lineRule="exact"/>
        <w:ind w:leftChars="709" w:left="14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3. What interest groups are joining the public debate and why? How should business handle</w:t>
      </w:r>
    </w:p>
    <w:p w14:paraId="5D020B49" w14:textId="77777777" w:rsidR="00865979" w:rsidRPr="00C32EB8" w:rsidRDefault="00865979" w:rsidP="00865979">
      <w:pPr>
        <w:spacing w:line="280" w:lineRule="exact"/>
        <w:ind w:leftChars="709" w:left="1418" w:firstLineChars="100" w:firstLine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 xml:space="preserve">them? </w:t>
      </w:r>
      <w:r w:rsidRPr="00C32EB8">
        <w:rPr>
          <w:rFonts w:ascii="Times New Roman" w:hAnsi="Times New Roman" w:cs="Times New Roman"/>
          <w:spacing w:val="-2"/>
          <w:sz w:val="22"/>
          <w:szCs w:val="22"/>
          <w:lang w:eastAsia="ko-KR"/>
        </w:rPr>
        <w:t>What is</w:t>
      </w: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 xml:space="preserve"> the role, respectively, of Danish, European, American and host country</w:t>
      </w:r>
    </w:p>
    <w:p w14:paraId="3277CF21" w14:textId="77777777" w:rsidR="00865979" w:rsidRPr="00C32EB8" w:rsidRDefault="00865979" w:rsidP="00865979">
      <w:pPr>
        <w:spacing w:line="280" w:lineRule="exact"/>
        <w:ind w:leftChars="709" w:left="1418" w:firstLineChars="100" w:firstLine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/>
          <w:spacing w:val="-2"/>
          <w:sz w:val="22"/>
          <w:szCs w:val="22"/>
          <w:lang w:eastAsia="ko-KR"/>
        </w:rPr>
        <w:t>authorizes</w:t>
      </w: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 xml:space="preserve"> and ethics committees in this process?</w:t>
      </w:r>
    </w:p>
    <w:p w14:paraId="3951F623" w14:textId="77777777" w:rsidR="00865979" w:rsidRPr="00C32EB8" w:rsidRDefault="00865979" w:rsidP="00865979">
      <w:pPr>
        <w:spacing w:line="280" w:lineRule="exact"/>
        <w:ind w:leftChars="709" w:left="1636" w:hangingChars="100" w:hanging="218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4. How should Anders Dejgaard react when the journalist calls to discuss Novo Nordisk</w:t>
      </w:r>
      <w:r w:rsidRPr="00C32EB8">
        <w:rPr>
          <w:rFonts w:ascii="Times New Roman" w:hAnsi="Times New Roman" w:cs="Times New Roman"/>
          <w:spacing w:val="-2"/>
          <w:sz w:val="22"/>
          <w:szCs w:val="22"/>
          <w:lang w:eastAsia="ko-KR"/>
        </w:rPr>
        <w:t>’</w:t>
      </w: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s</w:t>
      </w:r>
      <w:r w:rsidRPr="00C32EB8">
        <w:rPr>
          <w:rFonts w:ascii="Times New Roman" w:hAnsi="Times New Roman" w:cs="Times New Roman"/>
          <w:spacing w:val="-2"/>
          <w:sz w:val="22"/>
          <w:szCs w:val="22"/>
          <w:lang w:eastAsia="ko-KR"/>
        </w:rPr>
        <w:t xml:space="preserve"> </w:t>
      </w:r>
      <w:r w:rsidRPr="00C32EB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practices?  What is the most effective way to communicate with the public?</w:t>
      </w:r>
    </w:p>
    <w:p w14:paraId="185C6BB1" w14:textId="77777777" w:rsidR="00A860BB" w:rsidRPr="009E2612" w:rsidRDefault="00A860BB" w:rsidP="009E2612">
      <w:pPr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</w:p>
    <w:p w14:paraId="2C9C2A03" w14:textId="3BEEC960" w:rsidR="007740E2" w:rsidRPr="00E002AE" w:rsidRDefault="00434C29" w:rsidP="00E002AE">
      <w:pPr>
        <w:ind w:leftChars="-7" w:left="1444" w:hangingChars="662" w:hanging="1458"/>
        <w:rPr>
          <w:rFonts w:ascii="Times New Roman" w:hAnsi="Times New Roman" w:cs="Times New Roman"/>
          <w:b/>
          <w:bCs/>
          <w:sz w:val="22"/>
          <w:szCs w:val="22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</w:t>
      </w:r>
      <w:r w:rsidR="00A74575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ession</w:t>
      </w:r>
      <w:r w:rsidR="00A74575"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F7532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1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5</w:t>
      </w:r>
      <w:r w:rsidR="00E54725" w:rsidRPr="00E002A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B6096" w:rsidRPr="00E002AE">
        <w:rPr>
          <w:rFonts w:ascii="Times New Roman" w:hAnsi="Times New Roman" w:cs="Times New Roman"/>
          <w:b/>
          <w:bCs/>
          <w:sz w:val="22"/>
          <w:szCs w:val="22"/>
        </w:rPr>
        <w:t>Business Ethics 2</w:t>
      </w:r>
    </w:p>
    <w:p w14:paraId="7E047E37" w14:textId="3188D768" w:rsidR="00A74575" w:rsidRDefault="00687616" w:rsidP="00E002AE">
      <w:pPr>
        <w:tabs>
          <w:tab w:val="left" w:pos="0"/>
        </w:tabs>
        <w:ind w:right="18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12</w:t>
      </w:r>
      <w:r w:rsidR="00664FF1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A7457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A74575" w:rsidRPr="00E002AE">
        <w:rPr>
          <w:rFonts w:ascii="Times New Roman" w:hAnsi="Times New Roman" w:cs="Times New Roman"/>
          <w:sz w:val="22"/>
          <w:szCs w:val="22"/>
        </w:rPr>
        <w:t>R:</w:t>
      </w:r>
      <w:r w:rsidR="00A74575" w:rsidRPr="00E002AE">
        <w:rPr>
          <w:rFonts w:ascii="Times New Roman" w:hAnsi="Times New Roman" w:cs="Times New Roman"/>
          <w:sz w:val="22"/>
          <w:szCs w:val="22"/>
        </w:rPr>
        <w:tab/>
      </w:r>
      <w:r w:rsidR="005B3D84" w:rsidRPr="00E002AE">
        <w:rPr>
          <w:rFonts w:ascii="Times New Roman" w:hAnsi="Times New Roman" w:cs="Times New Roman"/>
          <w:sz w:val="22"/>
          <w:szCs w:val="22"/>
        </w:rPr>
        <w:t>“Ethical Breakdowns” (HBR)</w:t>
      </w:r>
      <w:r w:rsidR="00694977">
        <w:rPr>
          <w:rFonts w:ascii="Times New Roman" w:hAnsi="Times New Roman" w:cs="Times New Roman"/>
          <w:sz w:val="22"/>
          <w:szCs w:val="22"/>
        </w:rPr>
        <w:t xml:space="preserve"> 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</w:rPr>
        <w:t>2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</w:rPr>
        <w:t>2</w:t>
      </w:r>
    </w:p>
    <w:p w14:paraId="01D763DA" w14:textId="0CBE20A9" w:rsidR="00DF13C0" w:rsidRPr="00E002AE" w:rsidRDefault="00DF13C0" w:rsidP="00E002AE">
      <w:pPr>
        <w:tabs>
          <w:tab w:val="left" w:pos="0"/>
        </w:tabs>
        <w:ind w:right="187"/>
        <w:rPr>
          <w:rFonts w:ascii="Times New Roman" w:hAnsi="Times New Roman" w:cs="Times New Roman"/>
          <w:sz w:val="22"/>
          <w:szCs w:val="22"/>
          <w:lang w:eastAsia="ko-KR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636BC2">
        <w:rPr>
          <w:rFonts w:ascii="Times New Roman" w:hAnsi="Times New Roman" w:cs="Times New Roman"/>
          <w:sz w:val="22"/>
          <w:szCs w:val="22"/>
        </w:rPr>
        <w:t>“Where is your company most prone to lapses into in integrity</w:t>
      </w:r>
      <w:r w:rsidR="0082580C" w:rsidRPr="00636BC2">
        <w:rPr>
          <w:rFonts w:ascii="Times New Roman" w:hAnsi="Times New Roman" w:cs="Times New Roman"/>
          <w:sz w:val="22"/>
          <w:szCs w:val="22"/>
        </w:rPr>
        <w:t>?”</w:t>
      </w:r>
      <w:r w:rsidR="00694977">
        <w:rPr>
          <w:rFonts w:ascii="Times New Roman" w:hAnsi="Times New Roman" w:cs="Times New Roman"/>
          <w:sz w:val="22"/>
          <w:szCs w:val="22"/>
        </w:rPr>
        <w:t xml:space="preserve">     </w:t>
      </w:r>
      <w:r w:rsidR="00694977" w:rsidRPr="007431BE">
        <w:rPr>
          <w:rFonts w:ascii="Times New Roman" w:hAnsi="Times New Roman" w:cs="Times New Roman"/>
          <w:color w:val="FF0000"/>
          <w:sz w:val="22"/>
          <w:szCs w:val="22"/>
        </w:rPr>
        <w:t>2</w:t>
      </w:r>
      <w:r w:rsidR="008D7B44" w:rsidRPr="007431BE">
        <w:rPr>
          <w:rFonts w:ascii="Times New Roman" w:hAnsi="Times New Roman" w:cs="Times New Roman"/>
          <w:color w:val="FF0000"/>
          <w:sz w:val="22"/>
          <w:szCs w:val="22"/>
        </w:rPr>
        <w:t>3</w:t>
      </w:r>
    </w:p>
    <w:p w14:paraId="0D6B0EFA" w14:textId="77777777" w:rsidR="008B35FD" w:rsidRPr="00E002AE" w:rsidRDefault="008B35FD" w:rsidP="00E002AE">
      <w:pPr>
        <w:tabs>
          <w:tab w:val="left" w:pos="0"/>
        </w:tabs>
        <w:ind w:right="187"/>
        <w:rPr>
          <w:rFonts w:ascii="Times New Roman" w:hAnsi="Times New Roman" w:cs="Times New Roman"/>
          <w:sz w:val="22"/>
          <w:szCs w:val="22"/>
          <w:lang w:eastAsia="ko-KR"/>
        </w:rPr>
      </w:pPr>
    </w:p>
    <w:p w14:paraId="5F2A3E32" w14:textId="4F4E049C" w:rsidR="009A7F0E" w:rsidRPr="00E002AE" w:rsidRDefault="00A74575" w:rsidP="00E002AE">
      <w:pPr>
        <w:tabs>
          <w:tab w:val="left" w:pos="0"/>
        </w:tabs>
        <w:ind w:right="180"/>
        <w:rPr>
          <w:rFonts w:ascii="Times New Roman" w:hAnsi="Times New Roman" w:cs="Times New Roman"/>
          <w:sz w:val="22"/>
          <w:szCs w:val="22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F7532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1</w:t>
      </w:r>
      <w:r w:rsidR="00687616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6</w:t>
      </w:r>
      <w:r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ab/>
      </w:r>
      <w:r w:rsidR="00A66B88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 xml:space="preserve">Final </w:t>
      </w:r>
      <w:r w:rsidR="00664FF1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Field Project Presentations</w:t>
      </w:r>
    </w:p>
    <w:p w14:paraId="72A0F8E6" w14:textId="5AFC5FC2" w:rsidR="00A74575" w:rsidRPr="00AD0EF8" w:rsidRDefault="00687616" w:rsidP="00E002AE">
      <w:pPr>
        <w:tabs>
          <w:tab w:val="left" w:pos="0"/>
        </w:tabs>
        <w:ind w:right="180"/>
        <w:rPr>
          <w:rStyle w:val="af"/>
          <w:rFonts w:ascii="Times New Roman" w:hAnsi="Times New Roman" w:cs="Times New Roman"/>
          <w:bCs/>
          <w:i/>
          <w:color w:val="auto"/>
          <w:sz w:val="22"/>
          <w:szCs w:val="22"/>
          <w:u w:val="none"/>
          <w:lang w:eastAsia="ko-KR"/>
        </w:rPr>
      </w:pPr>
      <w:r>
        <w:rPr>
          <w:rFonts w:ascii="Times New Roman" w:hAnsi="Times New Roman" w:cs="Times New Roman" w:hint="eastAsia"/>
          <w:sz w:val="22"/>
          <w:szCs w:val="22"/>
          <w:lang w:eastAsia="ko-KR"/>
        </w:rPr>
        <w:t>12</w:t>
      </w:r>
      <w:r w:rsidR="002E6FB3">
        <w:rPr>
          <w:rFonts w:ascii="Times New Roman" w:hAnsi="Times New Roman" w:cs="Times New Roman"/>
          <w:sz w:val="22"/>
          <w:szCs w:val="22"/>
          <w:lang w:eastAsia="ko-KR"/>
        </w:rPr>
        <w:t>/</w:t>
      </w:r>
      <w:r>
        <w:rPr>
          <w:rFonts w:ascii="Times New Roman" w:hAnsi="Times New Roman" w:cs="Times New Roman" w:hint="eastAsia"/>
          <w:sz w:val="22"/>
          <w:szCs w:val="22"/>
          <w:lang w:eastAsia="ko-KR"/>
        </w:rPr>
        <w:t>16</w:t>
      </w:r>
      <w:r w:rsidR="00664FF1" w:rsidRPr="00664FF1">
        <w:rPr>
          <w:rFonts w:ascii="Times New Roman" w:hAnsi="Times New Roman" w:cs="Times New Roman"/>
          <w:bCs/>
          <w:i/>
          <w:sz w:val="22"/>
          <w:szCs w:val="22"/>
          <w:lang w:eastAsia="ko-KR"/>
        </w:rPr>
        <w:t xml:space="preserve"> </w:t>
      </w:r>
      <w:r w:rsidR="00664FF1">
        <w:rPr>
          <w:rFonts w:ascii="Times New Roman" w:hAnsi="Times New Roman" w:cs="Times New Roman"/>
          <w:bCs/>
          <w:i/>
          <w:sz w:val="22"/>
          <w:szCs w:val="22"/>
          <w:lang w:eastAsia="ko-KR"/>
        </w:rPr>
        <w:tab/>
      </w:r>
      <w:r w:rsidR="00664FF1">
        <w:rPr>
          <w:rFonts w:ascii="Times New Roman" w:hAnsi="Times New Roman" w:cs="Times New Roman"/>
          <w:bCs/>
          <w:i/>
          <w:sz w:val="22"/>
          <w:szCs w:val="22"/>
          <w:lang w:eastAsia="ko-KR"/>
        </w:rPr>
        <w:tab/>
      </w:r>
      <w:r w:rsidR="00664FF1" w:rsidRPr="00E002AE">
        <w:rPr>
          <w:rFonts w:ascii="Times New Roman" w:hAnsi="Times New Roman" w:cs="Times New Roman"/>
          <w:bCs/>
          <w:i/>
          <w:sz w:val="22"/>
          <w:szCs w:val="22"/>
          <w:lang w:eastAsia="ko-KR"/>
        </w:rPr>
        <w:t xml:space="preserve">Final oral presentations </w:t>
      </w:r>
      <w:r w:rsidR="00A12AE5">
        <w:rPr>
          <w:rFonts w:ascii="Times New Roman" w:hAnsi="Times New Roman" w:cs="Times New Roman" w:hint="eastAsia"/>
          <w:bCs/>
          <w:i/>
          <w:sz w:val="22"/>
          <w:szCs w:val="22"/>
          <w:lang w:eastAsia="ko-KR"/>
        </w:rPr>
        <w:t>of</w:t>
      </w:r>
      <w:r w:rsidR="00664FF1" w:rsidRPr="00E002AE">
        <w:rPr>
          <w:rFonts w:ascii="Times New Roman" w:hAnsi="Times New Roman" w:cs="Times New Roman"/>
          <w:bCs/>
          <w:i/>
          <w:sz w:val="22"/>
          <w:szCs w:val="22"/>
          <w:lang w:eastAsia="ko-KR"/>
        </w:rPr>
        <w:t xml:space="preserve"> your field project</w:t>
      </w:r>
    </w:p>
    <w:p w14:paraId="68F4B90E" w14:textId="77777777" w:rsidR="00840C9E" w:rsidRDefault="00840C9E" w:rsidP="00D94C35">
      <w:pPr>
        <w:suppressAutoHyphens/>
        <w:ind w:right="180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</w:p>
    <w:p w14:paraId="1548AC13" w14:textId="77777777" w:rsidR="00840C9E" w:rsidRDefault="00840C9E" w:rsidP="00D94C35">
      <w:pPr>
        <w:suppressAutoHyphens/>
        <w:ind w:right="180"/>
        <w:rPr>
          <w:rFonts w:ascii="Times New Roman" w:hAnsi="Times New Roman" w:cs="Times New Roman"/>
          <w:b/>
          <w:bCs/>
          <w:sz w:val="22"/>
          <w:szCs w:val="22"/>
        </w:rPr>
      </w:pPr>
    </w:p>
    <w:p w14:paraId="1BAE8AD8" w14:textId="77777777" w:rsidR="00035FB9" w:rsidRDefault="00035FB9">
      <w:pPr>
        <w:widowControl/>
        <w:autoSpaceDE/>
        <w:autoSpaceDN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6687177B" w14:textId="3EA6AFAE" w:rsidR="00CD6ECE" w:rsidRPr="00E002AE" w:rsidRDefault="00FE63AF" w:rsidP="00D94C35">
      <w:pPr>
        <w:suppressAutoHyphens/>
        <w:ind w:right="180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/>
          <w:bCs/>
          <w:sz w:val="22"/>
          <w:szCs w:val="22"/>
        </w:rPr>
        <w:lastRenderedPageBreak/>
        <w:t>ASSIGNMENT SCHEDULE</w:t>
      </w:r>
      <w:r w:rsidR="000B69D5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 </w:t>
      </w:r>
      <w:r w:rsidR="000B69D5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(</w:t>
      </w:r>
      <w:r w:rsidR="00796975" w:rsidRPr="00566C20">
        <w:rPr>
          <w:rFonts w:ascii="Times New Roman" w:hAnsi="Times New Roman" w:cs="Times New Roman"/>
          <w:b/>
          <w:bCs/>
          <w:sz w:val="22"/>
          <w:szCs w:val="22"/>
          <w:u w:val="single"/>
          <w:lang w:eastAsia="ko-KR"/>
        </w:rPr>
        <w:t>Actual da</w:t>
      </w:r>
      <w:r w:rsidR="000B69D5" w:rsidRPr="00566C20">
        <w:rPr>
          <w:rFonts w:ascii="Times New Roman" w:hAnsi="Times New Roman" w:cs="Times New Roman"/>
          <w:b/>
          <w:sz w:val="22"/>
          <w:szCs w:val="22"/>
          <w:u w:val="single"/>
          <w:lang w:eastAsia="ko-KR"/>
        </w:rPr>
        <w:t>tes</w:t>
      </w:r>
      <w:r w:rsidR="004820A1">
        <w:rPr>
          <w:rFonts w:ascii="Times New Roman" w:hAnsi="Times New Roman" w:cs="Times New Roman"/>
          <w:sz w:val="22"/>
          <w:szCs w:val="22"/>
          <w:lang w:eastAsia="ko-KR"/>
        </w:rPr>
        <w:t xml:space="preserve"> of</w:t>
      </w:r>
      <w:r w:rsidR="000B69D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the presentations of the assigned projects)</w:t>
      </w:r>
    </w:p>
    <w:p w14:paraId="679CB248" w14:textId="77777777" w:rsidR="000B69D5" w:rsidRPr="00E002AE" w:rsidRDefault="000B69D5" w:rsidP="00E002AE">
      <w:pPr>
        <w:ind w:right="181"/>
        <w:jc w:val="both"/>
        <w:rPr>
          <w:rFonts w:ascii="Times New Roman" w:hAnsi="Times New Roman" w:cs="Times New Roman"/>
          <w:sz w:val="22"/>
          <w:szCs w:val="22"/>
          <w:lang w:eastAsia="ko-KR"/>
        </w:rPr>
      </w:pPr>
    </w:p>
    <w:p w14:paraId="4FB45B8B" w14:textId="76348FBF" w:rsidR="00A37636" w:rsidRPr="00C80441" w:rsidRDefault="00A37636" w:rsidP="00C80441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1. Individual Topic Presentation</w:t>
      </w:r>
      <w:r w:rsidR="00A66B88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s</w:t>
      </w:r>
    </w:p>
    <w:p w14:paraId="3A33FD34" w14:textId="77777777" w:rsidR="00BF1B62" w:rsidRDefault="00BF1B6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6AA70807" w14:textId="784D4999" w:rsidR="002B1272" w:rsidRDefault="00977783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Session 3: 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김동찬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, 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이석주</w:t>
      </w:r>
    </w:p>
    <w:p w14:paraId="24EBF246" w14:textId="17595194" w:rsidR="00BF12F7" w:rsidRDefault="00BF1B6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9/16</w:t>
      </w:r>
    </w:p>
    <w:p w14:paraId="0ABA3954" w14:textId="77777777" w:rsidR="002B1272" w:rsidRDefault="002B1272" w:rsidP="00C80441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25361373" w14:textId="23EB24D3" w:rsidR="002B1272" w:rsidRDefault="002B127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>Session 4</w:t>
      </w:r>
      <w:r w:rsidRPr="00BF12F7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: 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김윤진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, 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김지후</w:t>
      </w:r>
    </w:p>
    <w:p w14:paraId="2694E4A4" w14:textId="16EF359D" w:rsidR="002B1272" w:rsidRDefault="00BF1B6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9/23</w:t>
      </w:r>
    </w:p>
    <w:p w14:paraId="39143475" w14:textId="77777777" w:rsidR="002B1272" w:rsidRDefault="002B127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572D2DEA" w14:textId="2038858B" w:rsidR="002B1272" w:rsidRDefault="002B127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>Session 5</w:t>
      </w:r>
      <w:r w:rsidRPr="00BF12F7">
        <w:rPr>
          <w:rFonts w:ascii="Times New Roman" w:hAnsi="Times New Roman" w:cs="Times New Roman"/>
          <w:bCs/>
          <w:sz w:val="22"/>
          <w:szCs w:val="22"/>
          <w:lang w:eastAsia="ko-KR"/>
        </w:rPr>
        <w:t>: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 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강석범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 </w:t>
      </w:r>
      <w:r w:rsidR="005C78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장지후</w:t>
      </w:r>
    </w:p>
    <w:p w14:paraId="7B4759CC" w14:textId="6C7D44D8" w:rsidR="002B1272" w:rsidRDefault="00BF1B62" w:rsidP="00C80441">
      <w:pPr>
        <w:tabs>
          <w:tab w:val="left" w:pos="0"/>
        </w:tabs>
        <w:ind w:right="181" w:firstLineChars="150" w:firstLine="33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9/30</w:t>
      </w:r>
    </w:p>
    <w:p w14:paraId="35CECABC" w14:textId="7D86865A" w:rsidR="002B1272" w:rsidRPr="00BF1B62" w:rsidRDefault="002B1272" w:rsidP="00BF1B62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31530D44" w14:textId="6AF36915" w:rsidR="00CD6ECE" w:rsidRDefault="00A37636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2</w:t>
      </w:r>
      <w:r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. </w:t>
      </w:r>
      <w:r w:rsidR="007465A8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Individual</w:t>
      </w:r>
      <w:r w:rsidR="00B5416A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 xml:space="preserve"> Case </w:t>
      </w:r>
      <w:r w:rsidR="00B5416A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Project</w:t>
      </w:r>
      <w:r w:rsidR="00A66B88"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 xml:space="preserve"> Presentations</w:t>
      </w:r>
    </w:p>
    <w:p w14:paraId="28D46B8B" w14:textId="77777777" w:rsidR="00A66B88" w:rsidRPr="00C80441" w:rsidRDefault="00A66B88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</w:p>
    <w:p w14:paraId="5A30B9F3" w14:textId="3E0AF3A4" w:rsidR="005F71F4" w:rsidRPr="00E002AE" w:rsidRDefault="00CD6ECE" w:rsidP="00E002AE">
      <w:pPr>
        <w:tabs>
          <w:tab w:val="left" w:pos="0"/>
        </w:tabs>
        <w:ind w:right="181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53566D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Session</w:t>
      </w:r>
      <w:r w:rsidR="0053566D" w:rsidRPr="00E002A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9</w:t>
      </w:r>
      <w:r w:rsidR="005F71F4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hyperlink r:id="rId10" w:history="1">
        <w:r w:rsidR="000B69D5" w:rsidRPr="00E002AE">
          <w:rPr>
            <w:rStyle w:val="af"/>
            <w:rFonts w:ascii="Times New Roman" w:hAnsi="Times New Roman" w:cs="Times New Roman"/>
            <w:color w:val="auto"/>
            <w:sz w:val="22"/>
            <w:szCs w:val="22"/>
            <w:u w:val="none"/>
          </w:rPr>
          <w:t>KongZhong: Growth in a Dynamic Environment</w:t>
        </w:r>
      </w:hyperlink>
      <w:r w:rsidR="000B69D5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(Stanford </w:t>
      </w:r>
      <w:r w:rsidR="009872AA"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University </w:t>
      </w:r>
      <w:r w:rsidR="000B69D5" w:rsidRPr="00E002AE">
        <w:rPr>
          <w:rFonts w:ascii="Times New Roman" w:hAnsi="Times New Roman" w:cs="Times New Roman"/>
          <w:sz w:val="22"/>
          <w:szCs w:val="22"/>
          <w:lang w:eastAsia="ko-KR"/>
        </w:rPr>
        <w:t>case)</w:t>
      </w:r>
    </w:p>
    <w:p w14:paraId="1A5A8DB9" w14:textId="6BF646CE" w:rsidR="00516CAA" w:rsidRPr="00E002AE" w:rsidRDefault="00CD6ECE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10/28</w:t>
      </w:r>
      <w:r w:rsidR="00BF58EA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__________</w:t>
      </w:r>
    </w:p>
    <w:p w14:paraId="1EFBC202" w14:textId="77777777" w:rsidR="00D51833" w:rsidRDefault="000C06B6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     </w:t>
      </w:r>
    </w:p>
    <w:p w14:paraId="3B4E8B5D" w14:textId="2D930552" w:rsidR="000C06B6" w:rsidRDefault="002354EB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Session </w:t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10</w:t>
      </w:r>
      <w:r w:rsidR="000C06B6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</w:t>
      </w:r>
      <w:r w:rsidR="000C06B6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322A65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Apple and the Music Industry</w:t>
      </w:r>
      <w:r w:rsidR="000C06B6" w:rsidRPr="00C32EB8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(HBS case)</w:t>
      </w:r>
    </w:p>
    <w:p w14:paraId="4F4530F2" w14:textId="317CDDBA" w:rsidR="000C06B6" w:rsidRPr="000C06B6" w:rsidRDefault="002354EB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11/4</w:t>
      </w:r>
      <w:r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__________</w:t>
      </w:r>
    </w:p>
    <w:p w14:paraId="2C739CAA" w14:textId="77777777" w:rsidR="000C06B6" w:rsidRPr="00E002AE" w:rsidRDefault="000C06B6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6A4DFD0C" w14:textId="721A419B" w:rsidR="0053566D" w:rsidRPr="00E002AE" w:rsidRDefault="0009229A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53566D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Session</w:t>
      </w:r>
      <w:r w:rsidR="0053566D" w:rsidRPr="00E002A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DA2B15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</w:t>
      </w:r>
      <w:r w:rsidR="0053566D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</w:t>
      </w:r>
      <w:r w:rsidR="0053566D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0B69D5" w:rsidRPr="00E002AE">
        <w:rPr>
          <w:rFonts w:ascii="Times New Roman" w:hAnsi="Times New Roman" w:cs="Times New Roman"/>
          <w:bCs/>
          <w:kern w:val="36"/>
          <w:sz w:val="22"/>
          <w:szCs w:val="22"/>
        </w:rPr>
        <w:t>Finland and Nokia: Creating the World's Most Competitive Economy</w:t>
      </w:r>
      <w:r w:rsidR="000B69D5" w:rsidRPr="00E002AE">
        <w:rPr>
          <w:rFonts w:ascii="Times New Roman" w:hAnsi="Times New Roman" w:cs="Times New Roman"/>
          <w:bCs/>
          <w:kern w:val="36"/>
          <w:sz w:val="22"/>
          <w:szCs w:val="22"/>
          <w:lang w:eastAsia="ko-KR"/>
        </w:rPr>
        <w:t xml:space="preserve"> (HBS case)</w:t>
      </w:r>
    </w:p>
    <w:p w14:paraId="4CF1A6A7" w14:textId="5B67D934" w:rsidR="00F9417E" w:rsidRPr="00E002AE" w:rsidRDefault="0009229A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11/11</w:t>
      </w:r>
      <w:r w:rsidR="00516CAA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F0D23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__________</w:t>
      </w:r>
    </w:p>
    <w:p w14:paraId="6D9320B8" w14:textId="77777777" w:rsidR="00D51833" w:rsidRPr="00E002AE" w:rsidRDefault="00D51833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021BEF37" w14:textId="5CCE4E65" w:rsidR="00BA5B42" w:rsidRDefault="0009229A" w:rsidP="00F262CA">
      <w:pPr>
        <w:tabs>
          <w:tab w:val="left" w:pos="0"/>
        </w:tabs>
        <w:ind w:right="181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53566D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Session</w:t>
      </w:r>
      <w:r w:rsidR="0053566D" w:rsidRPr="00E002A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5F71F4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F262CA">
        <w:rPr>
          <w:rFonts w:ascii="Times New Roman" w:hAnsi="Times New Roman" w:cs="Times New Roman"/>
          <w:bCs/>
          <w:sz w:val="22"/>
          <w:szCs w:val="22"/>
          <w:lang w:eastAsia="ko-KR"/>
        </w:rPr>
        <w:t>2</w:t>
      </w:r>
      <w:r w:rsidR="0053566D" w:rsidRPr="00E002AE">
        <w:rPr>
          <w:rFonts w:ascii="Times New Roman" w:hAnsi="Times New Roman" w:cs="Times New Roman"/>
          <w:bCs/>
          <w:sz w:val="22"/>
          <w:szCs w:val="22"/>
        </w:rPr>
        <w:tab/>
      </w:r>
      <w:r w:rsidR="008C4A53" w:rsidRPr="00C32EB8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Establishing an </w:t>
      </w:r>
      <w:r w:rsidR="008C4A53" w:rsidRPr="00C32EB8">
        <w:rPr>
          <w:rFonts w:ascii="Times New Roman" w:hAnsi="Times New Roman" w:cs="Times New Roman"/>
          <w:sz w:val="22"/>
          <w:szCs w:val="22"/>
          <w:lang w:eastAsia="ko-KR"/>
        </w:rPr>
        <w:t>“ECL” Culture in China</w:t>
      </w:r>
      <w:r w:rsidR="00FC2F88">
        <w:rPr>
          <w:rFonts w:ascii="Times New Roman" w:hAnsi="Times New Roman" w:cs="Times New Roman" w:hint="eastAsia"/>
          <w:sz w:val="22"/>
          <w:szCs w:val="22"/>
          <w:lang w:eastAsia="ko-KR"/>
        </w:rPr>
        <w:t xml:space="preserve"> (UHK case)</w:t>
      </w:r>
    </w:p>
    <w:p w14:paraId="04B4CE93" w14:textId="376CA710" w:rsidR="00D51833" w:rsidRPr="00630825" w:rsidRDefault="00F262CA" w:rsidP="008F0D23">
      <w:pPr>
        <w:tabs>
          <w:tab w:val="left" w:pos="0"/>
          <w:tab w:val="left" w:pos="720"/>
          <w:tab w:val="left" w:pos="1440"/>
          <w:tab w:val="left" w:pos="2930"/>
        </w:tabs>
        <w:ind w:right="181"/>
        <w:rPr>
          <w:rFonts w:ascii="Times New Roman" w:hAnsi="Times New Roman" w:cs="Times New Roman"/>
          <w:bCs/>
          <w:sz w:val="22"/>
          <w:szCs w:val="22"/>
          <w:u w:val="single"/>
          <w:lang w:eastAsia="ko-KR"/>
        </w:rPr>
      </w:pPr>
      <w:r>
        <w:rPr>
          <w:rFonts w:ascii="Times New Roman" w:hAnsi="Times New Roman" w:cs="Times New Roman"/>
          <w:sz w:val="22"/>
          <w:szCs w:val="22"/>
          <w:lang w:eastAsia="ko-KR"/>
        </w:rPr>
        <w:t xml:space="preserve">    </w:t>
      </w:r>
      <w:r w:rsidR="008F0D23">
        <w:rPr>
          <w:rFonts w:ascii="Times New Roman" w:hAnsi="Times New Roman" w:cs="Times New Roman" w:hint="eastAsia"/>
          <w:sz w:val="22"/>
          <w:szCs w:val="22"/>
          <w:lang w:eastAsia="ko-KR"/>
        </w:rPr>
        <w:t>11/18</w:t>
      </w:r>
      <w:r w:rsidR="004D09BA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="008F0D23">
        <w:rPr>
          <w:rFonts w:ascii="Times New Roman" w:hAnsi="Times New Roman" w:cs="Times New Roman" w:hint="eastAsia"/>
          <w:sz w:val="22"/>
          <w:szCs w:val="22"/>
          <w:lang w:eastAsia="ko-KR"/>
        </w:rPr>
        <w:t>__________</w:t>
      </w:r>
    </w:p>
    <w:p w14:paraId="27659CB9" w14:textId="77777777" w:rsidR="00977783" w:rsidRPr="00E002AE" w:rsidRDefault="00977783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003A1BF9" w14:textId="42CEEFBB" w:rsidR="00D1404D" w:rsidRDefault="004A019C" w:rsidP="00D1404D">
      <w:pPr>
        <w:ind w:left="1418" w:right="181" w:hanging="1220"/>
        <w:jc w:val="both"/>
        <w:rPr>
          <w:rFonts w:ascii="Times New Roman" w:hAnsi="Times New Roman" w:cs="Times New Roman"/>
          <w:spacing w:val="-2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Session</w:t>
      </w:r>
      <w:r w:rsidRPr="00E002A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ED6CD5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6E7B6B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4</w:t>
      </w:r>
      <w:r w:rsidRPr="00E002AE">
        <w:rPr>
          <w:rFonts w:ascii="Times New Roman" w:hAnsi="Times New Roman" w:cs="Times New Roman"/>
          <w:bCs/>
          <w:sz w:val="22"/>
          <w:szCs w:val="22"/>
        </w:rPr>
        <w:tab/>
      </w:r>
      <w:r w:rsidR="00D1404D">
        <w:rPr>
          <w:rFonts w:ascii="Times New Roman" w:hAnsi="Times New Roman" w:cs="Times New Roman"/>
          <w:spacing w:val="-2"/>
          <w:sz w:val="22"/>
          <w:szCs w:val="22"/>
          <w:lang w:eastAsia="ko-KR"/>
        </w:rPr>
        <w:t>Passion and Strategy: Novozymes’ Embrace of the UN S</w:t>
      </w:r>
      <w:r w:rsidR="00FC2F88">
        <w:rPr>
          <w:rFonts w:ascii="Times New Roman" w:hAnsi="Times New Roman" w:cs="Times New Roman" w:hint="eastAsia"/>
          <w:spacing w:val="-2"/>
          <w:sz w:val="22"/>
          <w:szCs w:val="22"/>
          <w:lang w:eastAsia="ko-KR"/>
        </w:rPr>
        <w:t>DGs (HBS case)</w:t>
      </w:r>
    </w:p>
    <w:p w14:paraId="238DE337" w14:textId="487C0F6C" w:rsidR="004A019C" w:rsidRPr="00630825" w:rsidRDefault="006E7B6B" w:rsidP="00840C9E">
      <w:pPr>
        <w:ind w:left="1418" w:right="181" w:hanging="1220"/>
        <w:jc w:val="both"/>
        <w:rPr>
          <w:rFonts w:ascii="Times New Roman" w:eastAsia="굴림" w:hAnsi="Times New Roman" w:cs="Times New Roman"/>
          <w:sz w:val="22"/>
          <w:szCs w:val="22"/>
          <w:u w:val="single"/>
          <w:lang w:eastAsia="ko-KR"/>
        </w:rPr>
      </w:pPr>
      <w:r>
        <w:rPr>
          <w:rFonts w:ascii="Times New Roman" w:eastAsia="굴림" w:hAnsi="Times New Roman" w:cs="Times New Roman" w:hint="eastAsia"/>
          <w:sz w:val="22"/>
          <w:szCs w:val="22"/>
          <w:lang w:eastAsia="ko-KR"/>
        </w:rPr>
        <w:t>12/2</w:t>
      </w:r>
      <w:r w:rsidR="003F7682">
        <w:rPr>
          <w:rFonts w:ascii="Times New Roman" w:eastAsia="굴림" w:hAnsi="Times New Roman" w:cs="Times New Roman"/>
          <w:sz w:val="22"/>
          <w:szCs w:val="22"/>
          <w:lang w:eastAsia="ko-KR"/>
        </w:rPr>
        <w:tab/>
      </w:r>
      <w:r w:rsidR="008F0D23">
        <w:rPr>
          <w:rFonts w:ascii="Times New Roman" w:eastAsia="굴림" w:hAnsi="Times New Roman" w:cs="Times New Roman" w:hint="eastAsia"/>
          <w:sz w:val="22"/>
          <w:szCs w:val="22"/>
          <w:lang w:eastAsia="ko-KR"/>
        </w:rPr>
        <w:t>__________</w:t>
      </w:r>
    </w:p>
    <w:p w14:paraId="15528981" w14:textId="77777777" w:rsidR="00D51833" w:rsidRPr="00E002AE" w:rsidRDefault="00D51833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1A71C925" w14:textId="0FD7EE96" w:rsidR="005F71F4" w:rsidRDefault="004A019C" w:rsidP="005C4C33">
      <w:pPr>
        <w:tabs>
          <w:tab w:val="left" w:pos="0"/>
        </w:tabs>
        <w:ind w:left="1438" w:right="181" w:hanging="1460"/>
        <w:jc w:val="both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</w:t>
      </w:r>
      <w:r w:rsidR="0053566D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Session</w:t>
      </w:r>
      <w:r w:rsidR="0053566D" w:rsidRPr="00E002A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5F71F4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A66B8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5</w:t>
      </w:r>
      <w:r w:rsidR="0053566D" w:rsidRPr="00E002AE">
        <w:rPr>
          <w:rFonts w:ascii="Times New Roman" w:hAnsi="Times New Roman" w:cs="Times New Roman"/>
          <w:bCs/>
          <w:sz w:val="22"/>
          <w:szCs w:val="22"/>
        </w:rPr>
        <w:tab/>
      </w:r>
      <w:r w:rsidR="005C4C33" w:rsidRPr="00C32EB8">
        <w:rPr>
          <w:rFonts w:ascii="Times New Roman" w:hAnsi="Times New Roman" w:cs="Times New Roman" w:hint="eastAsia"/>
          <w:sz w:val="22"/>
          <w:szCs w:val="22"/>
          <w:lang w:eastAsia="ko-KR"/>
        </w:rPr>
        <w:t>Ethics of Off-shoring: Novo Nordisk and Clinical Trials in Emerging Economies</w:t>
      </w:r>
      <w:r w:rsidR="005C4C33">
        <w:rPr>
          <w:rFonts w:ascii="Times New Roman" w:hAnsi="Times New Roman" w:cs="Times New Roman"/>
          <w:sz w:val="22"/>
          <w:szCs w:val="22"/>
          <w:lang w:eastAsia="ko-KR"/>
        </w:rPr>
        <w:t xml:space="preserve"> (HBS)</w:t>
      </w:r>
    </w:p>
    <w:p w14:paraId="1A3E5B86" w14:textId="612D3E70" w:rsidR="00B56627" w:rsidRPr="00E444BB" w:rsidRDefault="009B2AB1" w:rsidP="00E444BB">
      <w:pPr>
        <w:tabs>
          <w:tab w:val="left" w:pos="0"/>
        </w:tabs>
        <w:ind w:left="1438" w:right="181" w:hanging="1460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>
        <w:rPr>
          <w:rFonts w:ascii="Times New Roman" w:hAnsi="Times New Roman" w:cs="Times New Roman"/>
          <w:sz w:val="22"/>
          <w:szCs w:val="22"/>
          <w:lang w:eastAsia="ko-KR"/>
        </w:rPr>
        <w:t xml:space="preserve">   </w:t>
      </w:r>
      <w:r w:rsidR="00A66B88">
        <w:rPr>
          <w:rFonts w:ascii="Times New Roman" w:hAnsi="Times New Roman" w:cs="Times New Roman" w:hint="eastAsia"/>
          <w:sz w:val="22"/>
          <w:szCs w:val="22"/>
          <w:lang w:eastAsia="ko-KR"/>
        </w:rPr>
        <w:t>12</w:t>
      </w:r>
      <w:r>
        <w:rPr>
          <w:rFonts w:ascii="Times New Roman" w:hAnsi="Times New Roman" w:cs="Times New Roman"/>
          <w:sz w:val="22"/>
          <w:szCs w:val="22"/>
          <w:lang w:eastAsia="ko-KR"/>
        </w:rPr>
        <w:t>/</w:t>
      </w:r>
      <w:r w:rsidR="00A66B88">
        <w:rPr>
          <w:rFonts w:ascii="Times New Roman" w:hAnsi="Times New Roman" w:cs="Times New Roman" w:hint="eastAsia"/>
          <w:sz w:val="22"/>
          <w:szCs w:val="22"/>
          <w:lang w:eastAsia="ko-KR"/>
        </w:rPr>
        <w:t>9</w:t>
      </w:r>
      <w:r w:rsidR="003F7682">
        <w:rPr>
          <w:rFonts w:ascii="Times New Roman" w:hAnsi="Times New Roman" w:cs="Times New Roman"/>
          <w:sz w:val="22"/>
          <w:szCs w:val="22"/>
          <w:lang w:eastAsia="ko-KR"/>
        </w:rPr>
        <w:tab/>
      </w:r>
      <w:r w:rsidR="008F0D23">
        <w:rPr>
          <w:rFonts w:ascii="Times New Roman" w:hAnsi="Times New Roman" w:cs="Times New Roman" w:hint="eastAsia"/>
          <w:sz w:val="22"/>
          <w:szCs w:val="22"/>
          <w:lang w:eastAsia="ko-KR"/>
        </w:rPr>
        <w:t>__________</w:t>
      </w:r>
    </w:p>
    <w:p w14:paraId="2602D180" w14:textId="554CC7E7" w:rsidR="00B3414A" w:rsidRPr="00C80441" w:rsidRDefault="00C308DD" w:rsidP="00C80441">
      <w:pPr>
        <w:ind w:right="181"/>
        <w:jc w:val="both"/>
        <w:rPr>
          <w:rFonts w:ascii="Times New Roman" w:eastAsia="굴림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</w:p>
    <w:p w14:paraId="2CCB0B76" w14:textId="15A90AD3" w:rsidR="0053567E" w:rsidRDefault="00F17C1A" w:rsidP="00C80441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lang w:eastAsia="ko-KR"/>
        </w:rPr>
        <w:t>3</w:t>
      </w:r>
      <w:r w:rsidR="0053567E" w:rsidRPr="00E002AE">
        <w:rPr>
          <w:rFonts w:ascii="Times New Roman" w:hAnsi="Times New Roman" w:cs="Times New Roman"/>
          <w:b/>
          <w:bCs/>
          <w:sz w:val="22"/>
          <w:szCs w:val="22"/>
          <w:lang w:eastAsia="ko-KR"/>
        </w:rPr>
        <w:t>. Team Field Project</w:t>
      </w:r>
    </w:p>
    <w:p w14:paraId="53CE371D" w14:textId="77777777" w:rsidR="00A66B88" w:rsidRPr="00A66B88" w:rsidRDefault="00A66B88" w:rsidP="00C80441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/>
          <w:bCs/>
          <w:sz w:val="22"/>
          <w:szCs w:val="22"/>
          <w:lang w:eastAsia="ko-KR"/>
        </w:rPr>
      </w:pPr>
    </w:p>
    <w:p w14:paraId="0483858A" w14:textId="77777777" w:rsidR="0053567E" w:rsidRPr="00E002AE" w:rsidRDefault="00D67462" w:rsidP="00E002AE">
      <w:pPr>
        <w:tabs>
          <w:tab w:val="left" w:pos="0"/>
        </w:tabs>
        <w:ind w:right="181"/>
        <w:jc w:val="both"/>
        <w:rPr>
          <w:rFonts w:ascii="Times New Roman" w:eastAsia="굴림" w:hAnsi="Times New Roman" w:cs="Times New Roman"/>
          <w:i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Session 3</w:t>
      </w:r>
      <w:r w:rsidR="0053567E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E05FFB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>O</w:t>
      </w:r>
      <w:r w:rsidR="0053567E" w:rsidRPr="00E002A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>ne-page progress repo</w:t>
      </w:r>
      <w:r w:rsidR="00E81028" w:rsidRPr="00E002A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>rt on your field project</w:t>
      </w:r>
    </w:p>
    <w:p w14:paraId="44A6A02D" w14:textId="3D5C224C" w:rsidR="0053567E" w:rsidRDefault="00D67462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A66B8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9</w:t>
      </w:r>
      <w:r w:rsidR="00D8062A">
        <w:rPr>
          <w:rFonts w:ascii="Times New Roman" w:hAnsi="Times New Roman" w:cs="Times New Roman"/>
          <w:bCs/>
          <w:sz w:val="22"/>
          <w:szCs w:val="22"/>
          <w:lang w:eastAsia="ko-KR"/>
        </w:rPr>
        <w:t>/</w:t>
      </w:r>
      <w:r w:rsidR="004D09BA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A66B8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6</w:t>
      </w:r>
      <w:r w:rsidR="008E2AB4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E2AB4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E2AB4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팀</w:t>
      </w:r>
      <w:r w:rsidR="008E2AB4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</w:t>
      </w:r>
      <w:r w:rsidR="004C5730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:</w:t>
      </w:r>
      <w:r w:rsidR="004C5730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E2AB4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E2AB4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팀</w:t>
      </w:r>
      <w:r w:rsidR="008E2AB4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2: </w:t>
      </w:r>
      <w:r w:rsidR="004C5730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4C5730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8E2AB4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팀</w:t>
      </w:r>
      <w:r w:rsidR="008E2AB4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 xml:space="preserve">3: </w:t>
      </w:r>
    </w:p>
    <w:p w14:paraId="6786BBAB" w14:textId="77777777" w:rsidR="008E2AB4" w:rsidRPr="00E002AE" w:rsidRDefault="008E2AB4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254E3442" w14:textId="1D0BE136" w:rsidR="0053567E" w:rsidRPr="00E002AE" w:rsidRDefault="00D8062A" w:rsidP="00E002AE">
      <w:pPr>
        <w:tabs>
          <w:tab w:val="left" w:pos="0"/>
        </w:tabs>
        <w:ind w:right="181"/>
        <w:jc w:val="both"/>
        <w:rPr>
          <w:rFonts w:ascii="Times New Roman" w:eastAsia="굴림" w:hAnsi="Times New Roman" w:cs="Times New Roman"/>
          <w:i/>
          <w:sz w:val="22"/>
          <w:szCs w:val="22"/>
          <w:lang w:eastAsia="ko-KR"/>
        </w:rPr>
      </w:pPr>
      <w:r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Session </w:t>
      </w:r>
      <w:r w:rsidR="002B3D01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A66B8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2</w:t>
      </w:r>
      <w:r w:rsidR="0053567E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E81028" w:rsidRPr="00E002AE">
        <w:rPr>
          <w:rFonts w:ascii="Times New Roman" w:eastAsia="굴림" w:hAnsi="Times New Roman" w:cs="Times New Roman"/>
          <w:i/>
          <w:sz w:val="22"/>
          <w:szCs w:val="22"/>
          <w:lang w:eastAsia="ko-KR"/>
        </w:rPr>
        <w:t>Preliminary oral presentations for your field project</w:t>
      </w:r>
    </w:p>
    <w:p w14:paraId="443786C4" w14:textId="0DCFB726" w:rsidR="0053567E" w:rsidRPr="00E002AE" w:rsidRDefault="00D67462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</w:t>
      </w:r>
      <w:r w:rsidR="00A66B8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11/18</w:t>
      </w:r>
    </w:p>
    <w:p w14:paraId="2139EF49" w14:textId="77777777" w:rsidR="0053567E" w:rsidRPr="00E002AE" w:rsidRDefault="0053567E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bCs/>
          <w:sz w:val="22"/>
          <w:szCs w:val="22"/>
          <w:lang w:eastAsia="ko-KR"/>
        </w:rPr>
      </w:pPr>
    </w:p>
    <w:p w14:paraId="469D9471" w14:textId="30517251" w:rsidR="00530890" w:rsidRPr="00E002AE" w:rsidRDefault="0053567E" w:rsidP="00E002AE">
      <w:pPr>
        <w:tabs>
          <w:tab w:val="left" w:pos="0"/>
        </w:tabs>
        <w:ind w:right="181"/>
        <w:jc w:val="both"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 xml:space="preserve">    Session</w:t>
      </w:r>
      <w:r w:rsidRPr="00E002A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D8062A">
        <w:rPr>
          <w:rFonts w:ascii="Times New Roman" w:hAnsi="Times New Roman" w:cs="Times New Roman"/>
          <w:bCs/>
          <w:sz w:val="22"/>
          <w:szCs w:val="22"/>
          <w:lang w:eastAsia="ko-KR"/>
        </w:rPr>
        <w:t>1</w:t>
      </w:r>
      <w:r w:rsidR="00A66B88">
        <w:rPr>
          <w:rFonts w:ascii="Times New Roman" w:hAnsi="Times New Roman" w:cs="Times New Roman" w:hint="eastAsia"/>
          <w:bCs/>
          <w:sz w:val="22"/>
          <w:szCs w:val="22"/>
          <w:lang w:eastAsia="ko-KR"/>
        </w:rPr>
        <w:t>6</w:t>
      </w:r>
      <w:r w:rsidR="00E81028" w:rsidRPr="00E002AE">
        <w:rPr>
          <w:rFonts w:ascii="Times New Roman" w:hAnsi="Times New Roman" w:cs="Times New Roman"/>
          <w:bCs/>
          <w:sz w:val="22"/>
          <w:szCs w:val="22"/>
          <w:lang w:eastAsia="ko-KR"/>
        </w:rPr>
        <w:tab/>
      </w:r>
      <w:r w:rsidR="00E81028" w:rsidRPr="00E002AE">
        <w:rPr>
          <w:rFonts w:ascii="Times New Roman" w:hAnsi="Times New Roman" w:cs="Times New Roman"/>
          <w:bCs/>
          <w:i/>
          <w:sz w:val="22"/>
          <w:szCs w:val="22"/>
          <w:lang w:eastAsia="ko-KR"/>
        </w:rPr>
        <w:t>Final oral presentations for your field project</w:t>
      </w:r>
      <w:r w:rsidR="00FE63AF" w:rsidRPr="00E002AE">
        <w:rPr>
          <w:rFonts w:ascii="Times New Roman" w:hAnsi="Times New Roman" w:cs="Times New Roman"/>
          <w:sz w:val="22"/>
          <w:szCs w:val="22"/>
        </w:rPr>
        <w:tab/>
      </w:r>
    </w:p>
    <w:p w14:paraId="6376655D" w14:textId="78EBF839" w:rsidR="008C4A53" w:rsidRPr="00E002AE" w:rsidRDefault="004C4739" w:rsidP="00BD2BD5">
      <w:pPr>
        <w:widowControl/>
        <w:autoSpaceDE/>
        <w:autoSpaceDN/>
        <w:rPr>
          <w:rFonts w:ascii="Times New Roman" w:hAnsi="Times New Roman" w:cs="Times New Roman"/>
          <w:sz w:val="22"/>
          <w:szCs w:val="22"/>
          <w:lang w:eastAsia="ko-KR"/>
        </w:rPr>
      </w:pPr>
      <w:r w:rsidRPr="00E002AE">
        <w:rPr>
          <w:rFonts w:ascii="Times New Roman" w:hAnsi="Times New Roman" w:cs="Times New Roman"/>
          <w:sz w:val="22"/>
          <w:szCs w:val="22"/>
          <w:lang w:eastAsia="ko-KR"/>
        </w:rPr>
        <w:t xml:space="preserve">    </w:t>
      </w:r>
      <w:r w:rsidR="00A66B88">
        <w:rPr>
          <w:rFonts w:ascii="Times New Roman" w:hAnsi="Times New Roman" w:cs="Times New Roman" w:hint="eastAsia"/>
          <w:sz w:val="22"/>
          <w:szCs w:val="22"/>
          <w:lang w:eastAsia="ko-KR"/>
        </w:rPr>
        <w:t>12</w:t>
      </w:r>
      <w:r w:rsidR="00D8062A">
        <w:rPr>
          <w:rFonts w:ascii="Times New Roman" w:hAnsi="Times New Roman" w:cs="Times New Roman"/>
          <w:sz w:val="22"/>
          <w:szCs w:val="22"/>
          <w:lang w:eastAsia="ko-KR"/>
        </w:rPr>
        <w:t>/</w:t>
      </w:r>
      <w:r w:rsidR="004D09BA">
        <w:rPr>
          <w:rFonts w:ascii="Times New Roman" w:hAnsi="Times New Roman" w:cs="Times New Roman"/>
          <w:sz w:val="22"/>
          <w:szCs w:val="22"/>
          <w:lang w:eastAsia="ko-KR"/>
        </w:rPr>
        <w:t>1</w:t>
      </w:r>
      <w:r w:rsidR="00A66B88">
        <w:rPr>
          <w:rFonts w:ascii="Times New Roman" w:hAnsi="Times New Roman" w:cs="Times New Roman" w:hint="eastAsia"/>
          <w:sz w:val="22"/>
          <w:szCs w:val="22"/>
          <w:lang w:eastAsia="ko-KR"/>
        </w:rPr>
        <w:t>6</w:t>
      </w:r>
    </w:p>
    <w:sectPr w:rsidR="008C4A53" w:rsidRPr="00E002AE" w:rsidSect="00A02EE9">
      <w:headerReference w:type="default" r:id="rId11"/>
      <w:footerReference w:type="default" r:id="rId12"/>
      <w:headerReference w:type="first" r:id="rId13"/>
      <w:pgSz w:w="12240" w:h="15840" w:code="1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5F74F" w14:textId="77777777" w:rsidR="00093017" w:rsidRDefault="00093017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55A093BD" w14:textId="77777777" w:rsidR="00093017" w:rsidRDefault="00093017">
      <w:pPr>
        <w:rPr>
          <w:rFonts w:cs="Times New Roman"/>
        </w:rPr>
      </w:pPr>
      <w:r>
        <w:rPr>
          <w:sz w:val="24"/>
          <w:szCs w:val="24"/>
        </w:rPr>
        <w:t xml:space="preserve"> </w:t>
      </w:r>
    </w:p>
  </w:endnote>
  <w:endnote w:type="continuationNotice" w:id="1">
    <w:p w14:paraId="0B7678D2" w14:textId="77777777" w:rsidR="00093017" w:rsidRDefault="00093017">
      <w:pPr>
        <w:rPr>
          <w:rFonts w:cs="Times New Roman"/>
        </w:rPr>
      </w:pPr>
      <w:r>
        <w:rPr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UWKMJF (KSC)">
    <w:altName w:val="맑은 고딕"/>
    <w:charset w:val="81"/>
    <w:family w:val="auto"/>
    <w:pitch w:val="variable"/>
    <w:sig w:usb0="900002A5" w:usb1="09F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2583" w14:textId="77777777" w:rsidR="004F3B37" w:rsidRPr="004F6496" w:rsidRDefault="004F3B37" w:rsidP="00434E7B">
    <w:pPr>
      <w:tabs>
        <w:tab w:val="left" w:pos="-720"/>
        <w:tab w:val="left" w:pos="9360"/>
      </w:tabs>
      <w:suppressAutoHyphens/>
      <w:ind w:right="180"/>
      <w:jc w:val="center"/>
      <w:rPr>
        <w:rFonts w:ascii="Times New Roman" w:hAnsi="Times New Roman" w:cs="Times New Roman"/>
        <w:b/>
        <w:i/>
        <w:lang w:eastAsia="ko-KR"/>
      </w:rPr>
    </w:pPr>
    <w:r w:rsidRPr="004F6496">
      <w:rPr>
        <w:rFonts w:ascii="Times New Roman" w:hAnsi="Times New Roman" w:cs="Times New Roman"/>
        <w:b/>
        <w:i/>
      </w:rPr>
      <w:t xml:space="preserve">Please remember that learning is a </w:t>
    </w:r>
    <w:r w:rsidRPr="004F6496">
      <w:rPr>
        <w:rFonts w:ascii="Times New Roman" w:hAnsi="Times New Roman" w:cs="Times New Roman"/>
        <w:b/>
        <w:i/>
        <w:lang w:eastAsia="ko-KR"/>
      </w:rPr>
      <w:t>three-way</w:t>
    </w:r>
    <w:r w:rsidRPr="004F6496">
      <w:rPr>
        <w:rFonts w:ascii="Times New Roman" w:hAnsi="Times New Roman" w:cs="Times New Roman"/>
        <w:b/>
        <w:i/>
      </w:rPr>
      <w:t xml:space="preserve"> game</w:t>
    </w:r>
    <w:r w:rsidRPr="004F6496">
      <w:rPr>
        <w:rFonts w:ascii="Times New Roman" w:hAnsi="Times New Roman" w:cs="Times New Roman"/>
        <w:b/>
        <w:i/>
        <w:lang w:eastAsia="ko-KR"/>
      </w:rPr>
      <w:t>.</w:t>
    </w:r>
  </w:p>
  <w:p w14:paraId="3908C731" w14:textId="77777777" w:rsidR="004F3B37" w:rsidRPr="004F6496" w:rsidRDefault="004F3B37" w:rsidP="00434E7B">
    <w:pPr>
      <w:tabs>
        <w:tab w:val="left" w:pos="-720"/>
        <w:tab w:val="left" w:pos="9360"/>
      </w:tabs>
      <w:suppressAutoHyphens/>
      <w:ind w:right="180"/>
      <w:jc w:val="center"/>
      <w:rPr>
        <w:rFonts w:ascii="Times New Roman" w:hAnsi="Times New Roman" w:cs="Times New Roman"/>
        <w:b/>
        <w:i/>
        <w:lang w:eastAsia="ko-KR"/>
      </w:rPr>
    </w:pPr>
    <w:r w:rsidRPr="004F6496">
      <w:rPr>
        <w:rFonts w:ascii="Times New Roman" w:hAnsi="Times New Roman" w:cs="Times New Roman"/>
        <w:b/>
        <w:i/>
      </w:rPr>
      <w:t>What you get out of the course depends as much on you</w:t>
    </w:r>
    <w:r w:rsidRPr="004F6496">
      <w:rPr>
        <w:rFonts w:ascii="Times New Roman" w:hAnsi="Times New Roman" w:cs="Times New Roman"/>
        <w:b/>
        <w:i/>
        <w:lang w:eastAsia="ko-KR"/>
      </w:rPr>
      <w:t xml:space="preserve"> and your colleagues</w:t>
    </w:r>
    <w:r w:rsidRPr="004F6496">
      <w:rPr>
        <w:rFonts w:ascii="Times New Roman" w:hAnsi="Times New Roman" w:cs="Times New Roman"/>
        <w:b/>
        <w:i/>
      </w:rPr>
      <w:t xml:space="preserve"> as it does on me.</w:t>
    </w:r>
  </w:p>
  <w:p w14:paraId="20CE69E9" w14:textId="77777777" w:rsidR="004F3B37" w:rsidRDefault="004F3B37">
    <w:pPr>
      <w:pStyle w:val="aa"/>
    </w:pPr>
  </w:p>
  <w:p w14:paraId="29C1D195" w14:textId="77777777" w:rsidR="004F3B37" w:rsidRDefault="004F3B37" w:rsidP="00EA065D">
    <w:pPr>
      <w:pStyle w:val="aa"/>
      <w:jc w:val="cen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FD01" w14:textId="77777777" w:rsidR="00093017" w:rsidRDefault="00093017">
      <w:pPr>
        <w:rPr>
          <w:rFonts w:cs="Times New Roman"/>
        </w:rPr>
      </w:pPr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23254BDB" w14:textId="77777777" w:rsidR="00093017" w:rsidRDefault="00093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25349"/>
      <w:docPartObj>
        <w:docPartGallery w:val="Page Numbers (Top of Page)"/>
        <w:docPartUnique/>
      </w:docPartObj>
    </w:sdtPr>
    <w:sdtContent>
      <w:p w14:paraId="2F84024F" w14:textId="77777777" w:rsidR="004F3B37" w:rsidRDefault="004F3B37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76596D15" w14:textId="77777777" w:rsidR="004F3B37" w:rsidRDefault="004F3B37" w:rsidP="00855059">
    <w:pPr>
      <w:pStyle w:val="a9"/>
      <w:tabs>
        <w:tab w:val="clear" w:pos="8640"/>
        <w:tab w:val="right" w:pos="9360"/>
      </w:tabs>
      <w:ind w:right="360"/>
      <w:rPr>
        <w:rFonts w:cs="Times New Roman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B781C" w14:textId="77777777" w:rsidR="004F3B37" w:rsidRDefault="004F3B37" w:rsidP="0036257B">
    <w:pPr>
      <w:pStyle w:val="a9"/>
      <w:tabs>
        <w:tab w:val="clear" w:pos="8640"/>
        <w:tab w:val="right" w:pos="10260"/>
      </w:tabs>
    </w:pPr>
    <w:r w:rsidRPr="0036257B">
      <w:rPr>
        <w:rFonts w:ascii="Times New Roman" w:hAnsi="Times New Roman" w:cs="Times New Roman"/>
        <w:sz w:val="18"/>
        <w:szCs w:val="18"/>
        <w:lang w:eastAsia="ko-KR"/>
      </w:rPr>
      <w:t>Global Business Environment and Management</w:t>
    </w:r>
    <w:r>
      <w:rPr>
        <w:rFonts w:ascii="Times New Roman" w:hAnsi="Times New Roman" w:cs="Times New Roman" w:hint="eastAsia"/>
        <w:sz w:val="18"/>
        <w:szCs w:val="18"/>
        <w:lang w:eastAsia="ko-KR"/>
      </w:rPr>
      <w:tab/>
      <w:t xml:space="preserve"> </w:t>
    </w:r>
    <w:r>
      <w:rPr>
        <w:rFonts w:ascii="Times New Roman" w:hAnsi="Times New Roman" w:cs="Times New Roman" w:hint="eastAsia"/>
        <w:sz w:val="18"/>
        <w:szCs w:val="18"/>
        <w:lang w:eastAsia="ko-KR"/>
      </w:rPr>
      <w:tab/>
      <w:t xml:space="preserve">                Konkuk Business School (KBS)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1D88"/>
    <w:multiLevelType w:val="hybridMultilevel"/>
    <w:tmpl w:val="0D3282EA"/>
    <w:lvl w:ilvl="0" w:tplc="1A9291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1" w15:restartNumberingAfterBreak="0">
    <w:nsid w:val="29B70CFC"/>
    <w:multiLevelType w:val="singleLevel"/>
    <w:tmpl w:val="AAECCF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Helvetica-Narrow" w:hAnsi="Helvetica-Narrow" w:cs="Helvetica-Narrow" w:hint="default"/>
        <w:b/>
        <w:bCs/>
        <w:i w:val="0"/>
        <w:iCs w:val="0"/>
        <w:sz w:val="24"/>
        <w:szCs w:val="24"/>
        <w:u w:val="none"/>
      </w:rPr>
    </w:lvl>
  </w:abstractNum>
  <w:abstractNum w:abstractNumId="2" w15:restartNumberingAfterBreak="0">
    <w:nsid w:val="2E6C2EB9"/>
    <w:multiLevelType w:val="hybridMultilevel"/>
    <w:tmpl w:val="D318D9D8"/>
    <w:lvl w:ilvl="0" w:tplc="FFFFFFFF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270" w:hanging="440"/>
      </w:pPr>
    </w:lvl>
    <w:lvl w:ilvl="2" w:tplc="FFFFFFFF" w:tentative="1">
      <w:start w:val="1"/>
      <w:numFmt w:val="lowerRoman"/>
      <w:lvlText w:val="%3."/>
      <w:lvlJc w:val="right"/>
      <w:pPr>
        <w:ind w:left="2710" w:hanging="440"/>
      </w:pPr>
    </w:lvl>
    <w:lvl w:ilvl="3" w:tplc="FFFFFFFF" w:tentative="1">
      <w:start w:val="1"/>
      <w:numFmt w:val="decimal"/>
      <w:lvlText w:val="%4."/>
      <w:lvlJc w:val="left"/>
      <w:pPr>
        <w:ind w:left="3150" w:hanging="440"/>
      </w:pPr>
    </w:lvl>
    <w:lvl w:ilvl="4" w:tplc="FFFFFFFF" w:tentative="1">
      <w:start w:val="1"/>
      <w:numFmt w:val="upperLetter"/>
      <w:lvlText w:val="%5."/>
      <w:lvlJc w:val="left"/>
      <w:pPr>
        <w:ind w:left="3590" w:hanging="440"/>
      </w:pPr>
    </w:lvl>
    <w:lvl w:ilvl="5" w:tplc="FFFFFFFF" w:tentative="1">
      <w:start w:val="1"/>
      <w:numFmt w:val="lowerRoman"/>
      <w:lvlText w:val="%6."/>
      <w:lvlJc w:val="right"/>
      <w:pPr>
        <w:ind w:left="4030" w:hanging="440"/>
      </w:pPr>
    </w:lvl>
    <w:lvl w:ilvl="6" w:tplc="FFFFFFFF" w:tentative="1">
      <w:start w:val="1"/>
      <w:numFmt w:val="decimal"/>
      <w:lvlText w:val="%7."/>
      <w:lvlJc w:val="left"/>
      <w:pPr>
        <w:ind w:left="4470" w:hanging="440"/>
      </w:pPr>
    </w:lvl>
    <w:lvl w:ilvl="7" w:tplc="FFFFFFFF" w:tentative="1">
      <w:start w:val="1"/>
      <w:numFmt w:val="upperLetter"/>
      <w:lvlText w:val="%8."/>
      <w:lvlJc w:val="left"/>
      <w:pPr>
        <w:ind w:left="4910" w:hanging="440"/>
      </w:pPr>
    </w:lvl>
    <w:lvl w:ilvl="8" w:tplc="FFFFFFFF" w:tentative="1">
      <w:start w:val="1"/>
      <w:numFmt w:val="lowerRoman"/>
      <w:lvlText w:val="%9."/>
      <w:lvlJc w:val="right"/>
      <w:pPr>
        <w:ind w:left="5350" w:hanging="440"/>
      </w:pPr>
    </w:lvl>
  </w:abstractNum>
  <w:abstractNum w:abstractNumId="3" w15:restartNumberingAfterBreak="0">
    <w:nsid w:val="2F3D7833"/>
    <w:multiLevelType w:val="singleLevel"/>
    <w:tmpl w:val="159C4B3C"/>
    <w:lvl w:ilvl="0">
      <w:start w:val="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Helvetica-Narrow" w:hAnsi="Helvetica-Narrow" w:cs="Helvetica-Narrow" w:hint="default"/>
        <w:b/>
        <w:bCs/>
        <w:i w:val="0"/>
        <w:iCs w:val="0"/>
        <w:sz w:val="24"/>
        <w:szCs w:val="24"/>
        <w:u w:val="none"/>
      </w:rPr>
    </w:lvl>
  </w:abstractNum>
  <w:abstractNum w:abstractNumId="4" w15:restartNumberingAfterBreak="0">
    <w:nsid w:val="3231454B"/>
    <w:multiLevelType w:val="hybridMultilevel"/>
    <w:tmpl w:val="B09258C2"/>
    <w:lvl w:ilvl="0" w:tplc="8A9051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5" w15:restartNumberingAfterBreak="0">
    <w:nsid w:val="39355A53"/>
    <w:multiLevelType w:val="singleLevel"/>
    <w:tmpl w:val="B8922F8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F276F41"/>
    <w:multiLevelType w:val="hybridMultilevel"/>
    <w:tmpl w:val="BC1867D2"/>
    <w:lvl w:ilvl="0" w:tplc="B3B0E0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7" w15:restartNumberingAfterBreak="0">
    <w:nsid w:val="45D8246A"/>
    <w:multiLevelType w:val="hybridMultilevel"/>
    <w:tmpl w:val="46CA313A"/>
    <w:lvl w:ilvl="0" w:tplc="46602A02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70" w:hanging="440"/>
      </w:pPr>
    </w:lvl>
    <w:lvl w:ilvl="2" w:tplc="0409001B" w:tentative="1">
      <w:start w:val="1"/>
      <w:numFmt w:val="lowerRoman"/>
      <w:lvlText w:val="%3."/>
      <w:lvlJc w:val="right"/>
      <w:pPr>
        <w:ind w:left="2710" w:hanging="440"/>
      </w:pPr>
    </w:lvl>
    <w:lvl w:ilvl="3" w:tplc="0409000F" w:tentative="1">
      <w:start w:val="1"/>
      <w:numFmt w:val="decimal"/>
      <w:lvlText w:val="%4."/>
      <w:lvlJc w:val="left"/>
      <w:pPr>
        <w:ind w:left="3150" w:hanging="440"/>
      </w:pPr>
    </w:lvl>
    <w:lvl w:ilvl="4" w:tplc="04090019" w:tentative="1">
      <w:start w:val="1"/>
      <w:numFmt w:val="upperLetter"/>
      <w:lvlText w:val="%5."/>
      <w:lvlJc w:val="left"/>
      <w:pPr>
        <w:ind w:left="3590" w:hanging="440"/>
      </w:pPr>
    </w:lvl>
    <w:lvl w:ilvl="5" w:tplc="0409001B" w:tentative="1">
      <w:start w:val="1"/>
      <w:numFmt w:val="lowerRoman"/>
      <w:lvlText w:val="%6."/>
      <w:lvlJc w:val="right"/>
      <w:pPr>
        <w:ind w:left="4030" w:hanging="440"/>
      </w:pPr>
    </w:lvl>
    <w:lvl w:ilvl="6" w:tplc="0409000F" w:tentative="1">
      <w:start w:val="1"/>
      <w:numFmt w:val="decimal"/>
      <w:lvlText w:val="%7."/>
      <w:lvlJc w:val="left"/>
      <w:pPr>
        <w:ind w:left="4470" w:hanging="440"/>
      </w:pPr>
    </w:lvl>
    <w:lvl w:ilvl="7" w:tplc="04090019" w:tentative="1">
      <w:start w:val="1"/>
      <w:numFmt w:val="upperLetter"/>
      <w:lvlText w:val="%8."/>
      <w:lvlJc w:val="left"/>
      <w:pPr>
        <w:ind w:left="4910" w:hanging="440"/>
      </w:pPr>
    </w:lvl>
    <w:lvl w:ilvl="8" w:tplc="0409001B" w:tentative="1">
      <w:start w:val="1"/>
      <w:numFmt w:val="lowerRoman"/>
      <w:lvlText w:val="%9."/>
      <w:lvlJc w:val="right"/>
      <w:pPr>
        <w:ind w:left="5350" w:hanging="440"/>
      </w:pPr>
    </w:lvl>
  </w:abstractNum>
  <w:abstractNum w:abstractNumId="8" w15:restartNumberingAfterBreak="0">
    <w:nsid w:val="46C770C7"/>
    <w:multiLevelType w:val="singleLevel"/>
    <w:tmpl w:val="95042D82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Helvetica-Narrow" w:hAnsi="Helvetica-Narrow" w:cs="Helvetica-Narrow" w:hint="default"/>
        <w:b/>
        <w:bCs/>
        <w:i w:val="0"/>
        <w:iCs w:val="0"/>
        <w:sz w:val="24"/>
        <w:szCs w:val="24"/>
        <w:u w:val="none"/>
      </w:rPr>
    </w:lvl>
  </w:abstractNum>
  <w:abstractNum w:abstractNumId="9" w15:restartNumberingAfterBreak="0">
    <w:nsid w:val="54A03C3F"/>
    <w:multiLevelType w:val="hybridMultilevel"/>
    <w:tmpl w:val="F9F25FCA"/>
    <w:lvl w:ilvl="0" w:tplc="B832D2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10" w15:restartNumberingAfterBreak="0">
    <w:nsid w:val="5AC451D2"/>
    <w:multiLevelType w:val="hybridMultilevel"/>
    <w:tmpl w:val="FE5A853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320" w:hanging="440"/>
      </w:pPr>
    </w:lvl>
    <w:lvl w:ilvl="2" w:tplc="FFFFFFFF" w:tentative="1">
      <w:start w:val="1"/>
      <w:numFmt w:val="lowerRoman"/>
      <w:lvlText w:val="%3."/>
      <w:lvlJc w:val="right"/>
      <w:pPr>
        <w:ind w:left="2760" w:hanging="440"/>
      </w:pPr>
    </w:lvl>
    <w:lvl w:ilvl="3" w:tplc="FFFFFFFF" w:tentative="1">
      <w:start w:val="1"/>
      <w:numFmt w:val="decimal"/>
      <w:lvlText w:val="%4."/>
      <w:lvlJc w:val="left"/>
      <w:pPr>
        <w:ind w:left="3200" w:hanging="440"/>
      </w:pPr>
    </w:lvl>
    <w:lvl w:ilvl="4" w:tplc="FFFFFFFF" w:tentative="1">
      <w:start w:val="1"/>
      <w:numFmt w:val="upperLetter"/>
      <w:lvlText w:val="%5."/>
      <w:lvlJc w:val="left"/>
      <w:pPr>
        <w:ind w:left="3640" w:hanging="440"/>
      </w:pPr>
    </w:lvl>
    <w:lvl w:ilvl="5" w:tplc="FFFFFFFF" w:tentative="1">
      <w:start w:val="1"/>
      <w:numFmt w:val="lowerRoman"/>
      <w:lvlText w:val="%6."/>
      <w:lvlJc w:val="right"/>
      <w:pPr>
        <w:ind w:left="4080" w:hanging="440"/>
      </w:pPr>
    </w:lvl>
    <w:lvl w:ilvl="6" w:tplc="FFFFFFFF" w:tentative="1">
      <w:start w:val="1"/>
      <w:numFmt w:val="decimal"/>
      <w:lvlText w:val="%7."/>
      <w:lvlJc w:val="left"/>
      <w:pPr>
        <w:ind w:left="4520" w:hanging="440"/>
      </w:pPr>
    </w:lvl>
    <w:lvl w:ilvl="7" w:tplc="FFFFFFFF" w:tentative="1">
      <w:start w:val="1"/>
      <w:numFmt w:val="upperLetter"/>
      <w:lvlText w:val="%8."/>
      <w:lvlJc w:val="left"/>
      <w:pPr>
        <w:ind w:left="4960" w:hanging="440"/>
      </w:pPr>
    </w:lvl>
    <w:lvl w:ilvl="8" w:tplc="FFFFFFFF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11" w15:restartNumberingAfterBreak="0">
    <w:nsid w:val="60433D97"/>
    <w:multiLevelType w:val="hybridMultilevel"/>
    <w:tmpl w:val="FE5A8538"/>
    <w:lvl w:ilvl="0" w:tplc="B5BA3D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upperLetter"/>
      <w:lvlText w:val="%5.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upperLetter"/>
      <w:lvlText w:val="%8.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12" w15:restartNumberingAfterBreak="0">
    <w:nsid w:val="641247E4"/>
    <w:multiLevelType w:val="hybridMultilevel"/>
    <w:tmpl w:val="97EA62F6"/>
    <w:lvl w:ilvl="0" w:tplc="FFFFFFFF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70" w:hanging="440"/>
      </w:pPr>
    </w:lvl>
    <w:lvl w:ilvl="2" w:tplc="0409001B" w:tentative="1">
      <w:start w:val="1"/>
      <w:numFmt w:val="lowerRoman"/>
      <w:lvlText w:val="%3."/>
      <w:lvlJc w:val="right"/>
      <w:pPr>
        <w:ind w:left="2710" w:hanging="440"/>
      </w:pPr>
    </w:lvl>
    <w:lvl w:ilvl="3" w:tplc="0409000F" w:tentative="1">
      <w:start w:val="1"/>
      <w:numFmt w:val="decimal"/>
      <w:lvlText w:val="%4."/>
      <w:lvlJc w:val="left"/>
      <w:pPr>
        <w:ind w:left="3150" w:hanging="440"/>
      </w:pPr>
    </w:lvl>
    <w:lvl w:ilvl="4" w:tplc="04090019" w:tentative="1">
      <w:start w:val="1"/>
      <w:numFmt w:val="upperLetter"/>
      <w:lvlText w:val="%5."/>
      <w:lvlJc w:val="left"/>
      <w:pPr>
        <w:ind w:left="3590" w:hanging="440"/>
      </w:pPr>
    </w:lvl>
    <w:lvl w:ilvl="5" w:tplc="0409001B" w:tentative="1">
      <w:start w:val="1"/>
      <w:numFmt w:val="lowerRoman"/>
      <w:lvlText w:val="%6."/>
      <w:lvlJc w:val="right"/>
      <w:pPr>
        <w:ind w:left="4030" w:hanging="440"/>
      </w:pPr>
    </w:lvl>
    <w:lvl w:ilvl="6" w:tplc="0409000F" w:tentative="1">
      <w:start w:val="1"/>
      <w:numFmt w:val="decimal"/>
      <w:lvlText w:val="%7."/>
      <w:lvlJc w:val="left"/>
      <w:pPr>
        <w:ind w:left="4470" w:hanging="440"/>
      </w:pPr>
    </w:lvl>
    <w:lvl w:ilvl="7" w:tplc="04090019" w:tentative="1">
      <w:start w:val="1"/>
      <w:numFmt w:val="upperLetter"/>
      <w:lvlText w:val="%8."/>
      <w:lvlJc w:val="left"/>
      <w:pPr>
        <w:ind w:left="4910" w:hanging="440"/>
      </w:pPr>
    </w:lvl>
    <w:lvl w:ilvl="8" w:tplc="0409001B" w:tentative="1">
      <w:start w:val="1"/>
      <w:numFmt w:val="lowerRoman"/>
      <w:lvlText w:val="%9."/>
      <w:lvlJc w:val="right"/>
      <w:pPr>
        <w:ind w:left="5350" w:hanging="440"/>
      </w:pPr>
    </w:lvl>
  </w:abstractNum>
  <w:abstractNum w:abstractNumId="13" w15:restartNumberingAfterBreak="0">
    <w:nsid w:val="6DC9169D"/>
    <w:multiLevelType w:val="hybridMultilevel"/>
    <w:tmpl w:val="AB10309C"/>
    <w:lvl w:ilvl="0" w:tplc="183AD6D8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num w:numId="1" w16cid:durableId="1138455421">
    <w:abstractNumId w:val="1"/>
  </w:num>
  <w:num w:numId="2" w16cid:durableId="1906986347">
    <w:abstractNumId w:val="3"/>
  </w:num>
  <w:num w:numId="3" w16cid:durableId="508526303">
    <w:abstractNumId w:val="8"/>
  </w:num>
  <w:num w:numId="4" w16cid:durableId="679544477">
    <w:abstractNumId w:val="13"/>
  </w:num>
  <w:num w:numId="5" w16cid:durableId="1136991810">
    <w:abstractNumId w:val="5"/>
  </w:num>
  <w:num w:numId="6" w16cid:durableId="2050102879">
    <w:abstractNumId w:val="4"/>
  </w:num>
  <w:num w:numId="7" w16cid:durableId="575483614">
    <w:abstractNumId w:val="6"/>
  </w:num>
  <w:num w:numId="8" w16cid:durableId="841312290">
    <w:abstractNumId w:val="9"/>
  </w:num>
  <w:num w:numId="9" w16cid:durableId="1957254629">
    <w:abstractNumId w:val="0"/>
  </w:num>
  <w:num w:numId="10" w16cid:durableId="1946305394">
    <w:abstractNumId w:val="7"/>
  </w:num>
  <w:num w:numId="11" w16cid:durableId="2138641304">
    <w:abstractNumId w:val="11"/>
  </w:num>
  <w:num w:numId="12" w16cid:durableId="500199870">
    <w:abstractNumId w:val="10"/>
  </w:num>
  <w:num w:numId="13" w16cid:durableId="732657169">
    <w:abstractNumId w:val="2"/>
  </w:num>
  <w:num w:numId="14" w16cid:durableId="1229804384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attachedTemplate r:id="rId1"/>
  <w:defaultTabStop w:val="720"/>
  <w:hyphenationZone w:val="95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6E"/>
    <w:rsid w:val="00002084"/>
    <w:rsid w:val="0000308C"/>
    <w:rsid w:val="00003D0D"/>
    <w:rsid w:val="0000461E"/>
    <w:rsid w:val="0000540E"/>
    <w:rsid w:val="000058CB"/>
    <w:rsid w:val="00006EF6"/>
    <w:rsid w:val="00007BC2"/>
    <w:rsid w:val="0001099B"/>
    <w:rsid w:val="000135D3"/>
    <w:rsid w:val="00013DC6"/>
    <w:rsid w:val="000144E3"/>
    <w:rsid w:val="00015E7D"/>
    <w:rsid w:val="0002063D"/>
    <w:rsid w:val="00020824"/>
    <w:rsid w:val="00020A35"/>
    <w:rsid w:val="00020B1D"/>
    <w:rsid w:val="000223BF"/>
    <w:rsid w:val="000249EC"/>
    <w:rsid w:val="00030DBB"/>
    <w:rsid w:val="000310B8"/>
    <w:rsid w:val="00031AFE"/>
    <w:rsid w:val="00035A19"/>
    <w:rsid w:val="00035FB9"/>
    <w:rsid w:val="00036225"/>
    <w:rsid w:val="0004027D"/>
    <w:rsid w:val="00041533"/>
    <w:rsid w:val="000520A8"/>
    <w:rsid w:val="00052529"/>
    <w:rsid w:val="00056401"/>
    <w:rsid w:val="0006056A"/>
    <w:rsid w:val="000610A1"/>
    <w:rsid w:val="0006267E"/>
    <w:rsid w:val="00063E46"/>
    <w:rsid w:val="00064C73"/>
    <w:rsid w:val="00066F3C"/>
    <w:rsid w:val="000705B2"/>
    <w:rsid w:val="00073C76"/>
    <w:rsid w:val="0007533A"/>
    <w:rsid w:val="00076343"/>
    <w:rsid w:val="00080603"/>
    <w:rsid w:val="00081569"/>
    <w:rsid w:val="00081996"/>
    <w:rsid w:val="00081A15"/>
    <w:rsid w:val="00081C01"/>
    <w:rsid w:val="000902D4"/>
    <w:rsid w:val="0009035F"/>
    <w:rsid w:val="00090F1C"/>
    <w:rsid w:val="0009160D"/>
    <w:rsid w:val="0009229A"/>
    <w:rsid w:val="00093017"/>
    <w:rsid w:val="00094D73"/>
    <w:rsid w:val="00095A39"/>
    <w:rsid w:val="000A0C3D"/>
    <w:rsid w:val="000A375E"/>
    <w:rsid w:val="000A7E36"/>
    <w:rsid w:val="000B42C4"/>
    <w:rsid w:val="000B69D5"/>
    <w:rsid w:val="000C06B6"/>
    <w:rsid w:val="000C125B"/>
    <w:rsid w:val="000C196A"/>
    <w:rsid w:val="000C1B4E"/>
    <w:rsid w:val="000C3041"/>
    <w:rsid w:val="000C3F90"/>
    <w:rsid w:val="000D02AD"/>
    <w:rsid w:val="000D552E"/>
    <w:rsid w:val="000E29B1"/>
    <w:rsid w:val="000E2D39"/>
    <w:rsid w:val="000E4E04"/>
    <w:rsid w:val="000E6F37"/>
    <w:rsid w:val="000E74C0"/>
    <w:rsid w:val="000E7A51"/>
    <w:rsid w:val="000F376E"/>
    <w:rsid w:val="000F3CDD"/>
    <w:rsid w:val="000F482A"/>
    <w:rsid w:val="000F5CD7"/>
    <w:rsid w:val="000F6664"/>
    <w:rsid w:val="00104B5C"/>
    <w:rsid w:val="0010538B"/>
    <w:rsid w:val="001130B8"/>
    <w:rsid w:val="001154D7"/>
    <w:rsid w:val="00116162"/>
    <w:rsid w:val="00117ABE"/>
    <w:rsid w:val="00123413"/>
    <w:rsid w:val="00123EBC"/>
    <w:rsid w:val="001300C0"/>
    <w:rsid w:val="00131822"/>
    <w:rsid w:val="00136751"/>
    <w:rsid w:val="00137C2A"/>
    <w:rsid w:val="00140343"/>
    <w:rsid w:val="00146A7B"/>
    <w:rsid w:val="00152CE0"/>
    <w:rsid w:val="001535BD"/>
    <w:rsid w:val="00153762"/>
    <w:rsid w:val="00163917"/>
    <w:rsid w:val="00166366"/>
    <w:rsid w:val="001702DE"/>
    <w:rsid w:val="00173A18"/>
    <w:rsid w:val="00177A8F"/>
    <w:rsid w:val="00177EAD"/>
    <w:rsid w:val="00182589"/>
    <w:rsid w:val="001826B2"/>
    <w:rsid w:val="00186950"/>
    <w:rsid w:val="00190CA1"/>
    <w:rsid w:val="00196B14"/>
    <w:rsid w:val="001A4770"/>
    <w:rsid w:val="001A7268"/>
    <w:rsid w:val="001B4D1C"/>
    <w:rsid w:val="001C2CE3"/>
    <w:rsid w:val="001C2EAF"/>
    <w:rsid w:val="001C51FA"/>
    <w:rsid w:val="001C5863"/>
    <w:rsid w:val="001C5ED4"/>
    <w:rsid w:val="001D0B12"/>
    <w:rsid w:val="001D35DC"/>
    <w:rsid w:val="001D4464"/>
    <w:rsid w:val="001D4836"/>
    <w:rsid w:val="001D6489"/>
    <w:rsid w:val="001E1B03"/>
    <w:rsid w:val="001E5C95"/>
    <w:rsid w:val="001F0BFC"/>
    <w:rsid w:val="001F0F7D"/>
    <w:rsid w:val="001F1A5D"/>
    <w:rsid w:val="001F2450"/>
    <w:rsid w:val="001F3E9F"/>
    <w:rsid w:val="001F691B"/>
    <w:rsid w:val="0021166A"/>
    <w:rsid w:val="00213BBE"/>
    <w:rsid w:val="00215175"/>
    <w:rsid w:val="00215ECE"/>
    <w:rsid w:val="00220D21"/>
    <w:rsid w:val="002223C8"/>
    <w:rsid w:val="002229BE"/>
    <w:rsid w:val="00224255"/>
    <w:rsid w:val="0022557D"/>
    <w:rsid w:val="00225D5A"/>
    <w:rsid w:val="002264E3"/>
    <w:rsid w:val="0022744F"/>
    <w:rsid w:val="00230EBE"/>
    <w:rsid w:val="0023128F"/>
    <w:rsid w:val="00232414"/>
    <w:rsid w:val="002354EB"/>
    <w:rsid w:val="002364CE"/>
    <w:rsid w:val="00236769"/>
    <w:rsid w:val="00240F0E"/>
    <w:rsid w:val="0024520F"/>
    <w:rsid w:val="0025000F"/>
    <w:rsid w:val="002521D1"/>
    <w:rsid w:val="00253B02"/>
    <w:rsid w:val="002544FA"/>
    <w:rsid w:val="0025554F"/>
    <w:rsid w:val="0026260E"/>
    <w:rsid w:val="00262DCC"/>
    <w:rsid w:val="002637FA"/>
    <w:rsid w:val="00264BD7"/>
    <w:rsid w:val="002707D1"/>
    <w:rsid w:val="00273645"/>
    <w:rsid w:val="00274605"/>
    <w:rsid w:val="0027615A"/>
    <w:rsid w:val="00277A18"/>
    <w:rsid w:val="00284E02"/>
    <w:rsid w:val="00290D25"/>
    <w:rsid w:val="00293F74"/>
    <w:rsid w:val="00297277"/>
    <w:rsid w:val="00297330"/>
    <w:rsid w:val="002A3681"/>
    <w:rsid w:val="002A47AC"/>
    <w:rsid w:val="002A4C79"/>
    <w:rsid w:val="002A6153"/>
    <w:rsid w:val="002A70D0"/>
    <w:rsid w:val="002B1272"/>
    <w:rsid w:val="002B36B4"/>
    <w:rsid w:val="002B3D01"/>
    <w:rsid w:val="002B5861"/>
    <w:rsid w:val="002B785C"/>
    <w:rsid w:val="002C0E12"/>
    <w:rsid w:val="002C2FD4"/>
    <w:rsid w:val="002C5A2E"/>
    <w:rsid w:val="002D0AA2"/>
    <w:rsid w:val="002D18E6"/>
    <w:rsid w:val="002D5CC1"/>
    <w:rsid w:val="002E2417"/>
    <w:rsid w:val="002E2826"/>
    <w:rsid w:val="002E6FB3"/>
    <w:rsid w:val="002E7EDD"/>
    <w:rsid w:val="002F225C"/>
    <w:rsid w:val="002F2EC6"/>
    <w:rsid w:val="002F4E61"/>
    <w:rsid w:val="002F597A"/>
    <w:rsid w:val="002F7532"/>
    <w:rsid w:val="00300891"/>
    <w:rsid w:val="00310B59"/>
    <w:rsid w:val="00313B3F"/>
    <w:rsid w:val="00313FBE"/>
    <w:rsid w:val="00314D5E"/>
    <w:rsid w:val="00316E7E"/>
    <w:rsid w:val="00321956"/>
    <w:rsid w:val="00322A65"/>
    <w:rsid w:val="00322B67"/>
    <w:rsid w:val="00323AD8"/>
    <w:rsid w:val="00324F78"/>
    <w:rsid w:val="00326908"/>
    <w:rsid w:val="003326FA"/>
    <w:rsid w:val="003340AB"/>
    <w:rsid w:val="00334315"/>
    <w:rsid w:val="00336EBE"/>
    <w:rsid w:val="00336F68"/>
    <w:rsid w:val="00340E90"/>
    <w:rsid w:val="003414DC"/>
    <w:rsid w:val="0034653C"/>
    <w:rsid w:val="00350226"/>
    <w:rsid w:val="00352084"/>
    <w:rsid w:val="00352752"/>
    <w:rsid w:val="0035280E"/>
    <w:rsid w:val="0035376D"/>
    <w:rsid w:val="00357261"/>
    <w:rsid w:val="00357A78"/>
    <w:rsid w:val="003609AB"/>
    <w:rsid w:val="00361C65"/>
    <w:rsid w:val="0036257B"/>
    <w:rsid w:val="00364046"/>
    <w:rsid w:val="00366478"/>
    <w:rsid w:val="003668EB"/>
    <w:rsid w:val="003675B1"/>
    <w:rsid w:val="00367CBA"/>
    <w:rsid w:val="00376581"/>
    <w:rsid w:val="003776B0"/>
    <w:rsid w:val="00387A45"/>
    <w:rsid w:val="00395F3C"/>
    <w:rsid w:val="003964C8"/>
    <w:rsid w:val="003968A2"/>
    <w:rsid w:val="003A1425"/>
    <w:rsid w:val="003A502E"/>
    <w:rsid w:val="003B0402"/>
    <w:rsid w:val="003B1F1A"/>
    <w:rsid w:val="003B2622"/>
    <w:rsid w:val="003B265E"/>
    <w:rsid w:val="003B636B"/>
    <w:rsid w:val="003B6F2D"/>
    <w:rsid w:val="003B78C4"/>
    <w:rsid w:val="003C1401"/>
    <w:rsid w:val="003C3645"/>
    <w:rsid w:val="003C5C15"/>
    <w:rsid w:val="003D2EA3"/>
    <w:rsid w:val="003D3197"/>
    <w:rsid w:val="003D474C"/>
    <w:rsid w:val="003D49EB"/>
    <w:rsid w:val="003D4EA4"/>
    <w:rsid w:val="003D56B2"/>
    <w:rsid w:val="003E0B2B"/>
    <w:rsid w:val="003E13F0"/>
    <w:rsid w:val="003E713E"/>
    <w:rsid w:val="003E7D03"/>
    <w:rsid w:val="003F1987"/>
    <w:rsid w:val="003F1997"/>
    <w:rsid w:val="003F24EF"/>
    <w:rsid w:val="003F33C4"/>
    <w:rsid w:val="003F33CC"/>
    <w:rsid w:val="003F3591"/>
    <w:rsid w:val="003F383D"/>
    <w:rsid w:val="003F4B71"/>
    <w:rsid w:val="003F4C74"/>
    <w:rsid w:val="003F7682"/>
    <w:rsid w:val="0040750A"/>
    <w:rsid w:val="00413CDB"/>
    <w:rsid w:val="00421A1C"/>
    <w:rsid w:val="00424362"/>
    <w:rsid w:val="00425D83"/>
    <w:rsid w:val="00433D30"/>
    <w:rsid w:val="0043424B"/>
    <w:rsid w:val="00434C29"/>
    <w:rsid w:val="00434E7B"/>
    <w:rsid w:val="004504B6"/>
    <w:rsid w:val="00451CF6"/>
    <w:rsid w:val="004546DC"/>
    <w:rsid w:val="00455171"/>
    <w:rsid w:val="00456E9F"/>
    <w:rsid w:val="0046087C"/>
    <w:rsid w:val="00460D92"/>
    <w:rsid w:val="0046184C"/>
    <w:rsid w:val="00463B69"/>
    <w:rsid w:val="00463DC3"/>
    <w:rsid w:val="00466977"/>
    <w:rsid w:val="00476982"/>
    <w:rsid w:val="004812D2"/>
    <w:rsid w:val="004820A1"/>
    <w:rsid w:val="004841A5"/>
    <w:rsid w:val="00484D47"/>
    <w:rsid w:val="00484EDC"/>
    <w:rsid w:val="00485038"/>
    <w:rsid w:val="004946E1"/>
    <w:rsid w:val="004947D0"/>
    <w:rsid w:val="0049498D"/>
    <w:rsid w:val="004A019C"/>
    <w:rsid w:val="004A094F"/>
    <w:rsid w:val="004A1BB4"/>
    <w:rsid w:val="004A225A"/>
    <w:rsid w:val="004A3A56"/>
    <w:rsid w:val="004A5621"/>
    <w:rsid w:val="004A58E3"/>
    <w:rsid w:val="004B01BD"/>
    <w:rsid w:val="004B1684"/>
    <w:rsid w:val="004B654A"/>
    <w:rsid w:val="004B7BEE"/>
    <w:rsid w:val="004C0364"/>
    <w:rsid w:val="004C1AFD"/>
    <w:rsid w:val="004C4739"/>
    <w:rsid w:val="004C49D7"/>
    <w:rsid w:val="004C5730"/>
    <w:rsid w:val="004C6835"/>
    <w:rsid w:val="004C6D3D"/>
    <w:rsid w:val="004D09BA"/>
    <w:rsid w:val="004D1A12"/>
    <w:rsid w:val="004D38CE"/>
    <w:rsid w:val="004D43C6"/>
    <w:rsid w:val="004D5175"/>
    <w:rsid w:val="004E069E"/>
    <w:rsid w:val="004E086D"/>
    <w:rsid w:val="004E232F"/>
    <w:rsid w:val="004E32E2"/>
    <w:rsid w:val="004E449B"/>
    <w:rsid w:val="004E48F1"/>
    <w:rsid w:val="004F2C3E"/>
    <w:rsid w:val="004F2FF5"/>
    <w:rsid w:val="004F3B37"/>
    <w:rsid w:val="004F5F75"/>
    <w:rsid w:val="004F7D7F"/>
    <w:rsid w:val="005000B0"/>
    <w:rsid w:val="005004FF"/>
    <w:rsid w:val="00503860"/>
    <w:rsid w:val="00503DB3"/>
    <w:rsid w:val="00504585"/>
    <w:rsid w:val="00505118"/>
    <w:rsid w:val="00505C6F"/>
    <w:rsid w:val="00510BB7"/>
    <w:rsid w:val="00514413"/>
    <w:rsid w:val="00514E80"/>
    <w:rsid w:val="005167F6"/>
    <w:rsid w:val="00516CAA"/>
    <w:rsid w:val="00517A37"/>
    <w:rsid w:val="00517D0A"/>
    <w:rsid w:val="00520FA3"/>
    <w:rsid w:val="00521436"/>
    <w:rsid w:val="00521EE1"/>
    <w:rsid w:val="0052606E"/>
    <w:rsid w:val="0052675D"/>
    <w:rsid w:val="00526CCB"/>
    <w:rsid w:val="00527CF2"/>
    <w:rsid w:val="00530890"/>
    <w:rsid w:val="00534CAF"/>
    <w:rsid w:val="00534DE7"/>
    <w:rsid w:val="0053566D"/>
    <w:rsid w:val="0053567E"/>
    <w:rsid w:val="005418B0"/>
    <w:rsid w:val="005555E6"/>
    <w:rsid w:val="00560B29"/>
    <w:rsid w:val="00562C6A"/>
    <w:rsid w:val="00563353"/>
    <w:rsid w:val="00564DA7"/>
    <w:rsid w:val="00566C20"/>
    <w:rsid w:val="005716C1"/>
    <w:rsid w:val="00572CFB"/>
    <w:rsid w:val="0057622E"/>
    <w:rsid w:val="005763EF"/>
    <w:rsid w:val="005767FC"/>
    <w:rsid w:val="005778EC"/>
    <w:rsid w:val="00577BD4"/>
    <w:rsid w:val="005805B1"/>
    <w:rsid w:val="005810EB"/>
    <w:rsid w:val="005814E2"/>
    <w:rsid w:val="00581F19"/>
    <w:rsid w:val="0058692C"/>
    <w:rsid w:val="00587D94"/>
    <w:rsid w:val="00592E81"/>
    <w:rsid w:val="0059306F"/>
    <w:rsid w:val="00595A88"/>
    <w:rsid w:val="005A057A"/>
    <w:rsid w:val="005A081F"/>
    <w:rsid w:val="005A09D0"/>
    <w:rsid w:val="005A0C59"/>
    <w:rsid w:val="005A2E14"/>
    <w:rsid w:val="005A3622"/>
    <w:rsid w:val="005A6263"/>
    <w:rsid w:val="005A7183"/>
    <w:rsid w:val="005B2FD5"/>
    <w:rsid w:val="005B30A7"/>
    <w:rsid w:val="005B30F3"/>
    <w:rsid w:val="005B3D84"/>
    <w:rsid w:val="005B5A59"/>
    <w:rsid w:val="005B6626"/>
    <w:rsid w:val="005C0861"/>
    <w:rsid w:val="005C0FF2"/>
    <w:rsid w:val="005C18B2"/>
    <w:rsid w:val="005C46D5"/>
    <w:rsid w:val="005C4901"/>
    <w:rsid w:val="005C4C33"/>
    <w:rsid w:val="005C5E3E"/>
    <w:rsid w:val="005C786B"/>
    <w:rsid w:val="005D02DA"/>
    <w:rsid w:val="005D2A1E"/>
    <w:rsid w:val="005D4000"/>
    <w:rsid w:val="005D5003"/>
    <w:rsid w:val="005D6692"/>
    <w:rsid w:val="005E095F"/>
    <w:rsid w:val="005E0DCA"/>
    <w:rsid w:val="005E1F80"/>
    <w:rsid w:val="005E22EA"/>
    <w:rsid w:val="005E2D24"/>
    <w:rsid w:val="005E3DD0"/>
    <w:rsid w:val="005E4073"/>
    <w:rsid w:val="005E5BB1"/>
    <w:rsid w:val="005E6ABC"/>
    <w:rsid w:val="005F0460"/>
    <w:rsid w:val="005F1F11"/>
    <w:rsid w:val="005F29B9"/>
    <w:rsid w:val="005F5C1B"/>
    <w:rsid w:val="005F6B35"/>
    <w:rsid w:val="005F71F4"/>
    <w:rsid w:val="00600C78"/>
    <w:rsid w:val="0060227B"/>
    <w:rsid w:val="00606C90"/>
    <w:rsid w:val="00607037"/>
    <w:rsid w:val="006120B6"/>
    <w:rsid w:val="00612EB0"/>
    <w:rsid w:val="006135A0"/>
    <w:rsid w:val="00614159"/>
    <w:rsid w:val="00614C2F"/>
    <w:rsid w:val="006154EA"/>
    <w:rsid w:val="00620794"/>
    <w:rsid w:val="00620E7F"/>
    <w:rsid w:val="00625554"/>
    <w:rsid w:val="00626730"/>
    <w:rsid w:val="00627F70"/>
    <w:rsid w:val="00630825"/>
    <w:rsid w:val="00632889"/>
    <w:rsid w:val="00632FE8"/>
    <w:rsid w:val="00634564"/>
    <w:rsid w:val="00636BC2"/>
    <w:rsid w:val="0063719C"/>
    <w:rsid w:val="00637C88"/>
    <w:rsid w:val="006427A1"/>
    <w:rsid w:val="006435BB"/>
    <w:rsid w:val="00643E24"/>
    <w:rsid w:val="006448A8"/>
    <w:rsid w:val="0065310E"/>
    <w:rsid w:val="006537D5"/>
    <w:rsid w:val="00653AAA"/>
    <w:rsid w:val="0065650E"/>
    <w:rsid w:val="00664FF1"/>
    <w:rsid w:val="0066517F"/>
    <w:rsid w:val="00676BB4"/>
    <w:rsid w:val="006774D5"/>
    <w:rsid w:val="0067750F"/>
    <w:rsid w:val="006839A1"/>
    <w:rsid w:val="00687616"/>
    <w:rsid w:val="00687EE7"/>
    <w:rsid w:val="006905D6"/>
    <w:rsid w:val="00690BCD"/>
    <w:rsid w:val="00690F07"/>
    <w:rsid w:val="00694977"/>
    <w:rsid w:val="00696417"/>
    <w:rsid w:val="00697449"/>
    <w:rsid w:val="006A085F"/>
    <w:rsid w:val="006A124D"/>
    <w:rsid w:val="006A150E"/>
    <w:rsid w:val="006A1D44"/>
    <w:rsid w:val="006A2234"/>
    <w:rsid w:val="006A271A"/>
    <w:rsid w:val="006A68AF"/>
    <w:rsid w:val="006B5C28"/>
    <w:rsid w:val="006C0C96"/>
    <w:rsid w:val="006C484A"/>
    <w:rsid w:val="006D02E7"/>
    <w:rsid w:val="006D4602"/>
    <w:rsid w:val="006D487A"/>
    <w:rsid w:val="006D4CC0"/>
    <w:rsid w:val="006D5A07"/>
    <w:rsid w:val="006D7427"/>
    <w:rsid w:val="006E0F08"/>
    <w:rsid w:val="006E1F22"/>
    <w:rsid w:val="006E24D3"/>
    <w:rsid w:val="006E356C"/>
    <w:rsid w:val="006E357C"/>
    <w:rsid w:val="006E4D6E"/>
    <w:rsid w:val="006E61BB"/>
    <w:rsid w:val="006E7B6B"/>
    <w:rsid w:val="006F088D"/>
    <w:rsid w:val="00700B5B"/>
    <w:rsid w:val="0070162A"/>
    <w:rsid w:val="00703616"/>
    <w:rsid w:val="007103EA"/>
    <w:rsid w:val="0071257A"/>
    <w:rsid w:val="00715CBE"/>
    <w:rsid w:val="00715D02"/>
    <w:rsid w:val="0072026B"/>
    <w:rsid w:val="00725A2F"/>
    <w:rsid w:val="00725C2D"/>
    <w:rsid w:val="00725FC5"/>
    <w:rsid w:val="007277A3"/>
    <w:rsid w:val="007300BD"/>
    <w:rsid w:val="00733046"/>
    <w:rsid w:val="007368F4"/>
    <w:rsid w:val="00737AD1"/>
    <w:rsid w:val="00741199"/>
    <w:rsid w:val="00741AED"/>
    <w:rsid w:val="00742BD0"/>
    <w:rsid w:val="007431BE"/>
    <w:rsid w:val="007465A8"/>
    <w:rsid w:val="00751A21"/>
    <w:rsid w:val="00751DCD"/>
    <w:rsid w:val="007525AB"/>
    <w:rsid w:val="007529D7"/>
    <w:rsid w:val="00754213"/>
    <w:rsid w:val="00755A63"/>
    <w:rsid w:val="007601A9"/>
    <w:rsid w:val="0076155D"/>
    <w:rsid w:val="00761592"/>
    <w:rsid w:val="0076320C"/>
    <w:rsid w:val="00763ABA"/>
    <w:rsid w:val="00764439"/>
    <w:rsid w:val="00767C5F"/>
    <w:rsid w:val="0077014E"/>
    <w:rsid w:val="00770683"/>
    <w:rsid w:val="00773210"/>
    <w:rsid w:val="007740E2"/>
    <w:rsid w:val="0077504C"/>
    <w:rsid w:val="00791A02"/>
    <w:rsid w:val="00793A77"/>
    <w:rsid w:val="00794741"/>
    <w:rsid w:val="00794772"/>
    <w:rsid w:val="00796975"/>
    <w:rsid w:val="00796AA2"/>
    <w:rsid w:val="00797598"/>
    <w:rsid w:val="007A06A0"/>
    <w:rsid w:val="007A084A"/>
    <w:rsid w:val="007A13D2"/>
    <w:rsid w:val="007A1A50"/>
    <w:rsid w:val="007A4F64"/>
    <w:rsid w:val="007A4FDE"/>
    <w:rsid w:val="007A65A4"/>
    <w:rsid w:val="007A6A0F"/>
    <w:rsid w:val="007B232E"/>
    <w:rsid w:val="007B4E61"/>
    <w:rsid w:val="007B5F9B"/>
    <w:rsid w:val="007B6096"/>
    <w:rsid w:val="007B750E"/>
    <w:rsid w:val="007B7DC8"/>
    <w:rsid w:val="007C0EE1"/>
    <w:rsid w:val="007C130D"/>
    <w:rsid w:val="007C23B2"/>
    <w:rsid w:val="007C322E"/>
    <w:rsid w:val="007C4314"/>
    <w:rsid w:val="007C6376"/>
    <w:rsid w:val="007D2213"/>
    <w:rsid w:val="007D614B"/>
    <w:rsid w:val="007D7463"/>
    <w:rsid w:val="007E2C20"/>
    <w:rsid w:val="007E3A73"/>
    <w:rsid w:val="007E4B10"/>
    <w:rsid w:val="007E6FF8"/>
    <w:rsid w:val="007F01AA"/>
    <w:rsid w:val="007F31F8"/>
    <w:rsid w:val="008109EF"/>
    <w:rsid w:val="00810F4F"/>
    <w:rsid w:val="00811E25"/>
    <w:rsid w:val="008121A2"/>
    <w:rsid w:val="0081483D"/>
    <w:rsid w:val="00814DC5"/>
    <w:rsid w:val="00817E2F"/>
    <w:rsid w:val="00822CD1"/>
    <w:rsid w:val="00823D63"/>
    <w:rsid w:val="008247E4"/>
    <w:rsid w:val="0082580C"/>
    <w:rsid w:val="00832A72"/>
    <w:rsid w:val="00833E09"/>
    <w:rsid w:val="0083409E"/>
    <w:rsid w:val="00840C9E"/>
    <w:rsid w:val="008419E3"/>
    <w:rsid w:val="00842856"/>
    <w:rsid w:val="008517AB"/>
    <w:rsid w:val="008522EC"/>
    <w:rsid w:val="00855059"/>
    <w:rsid w:val="0085617B"/>
    <w:rsid w:val="00856A1E"/>
    <w:rsid w:val="00864327"/>
    <w:rsid w:val="00865979"/>
    <w:rsid w:val="00866D0A"/>
    <w:rsid w:val="00877F48"/>
    <w:rsid w:val="00882B95"/>
    <w:rsid w:val="008838EC"/>
    <w:rsid w:val="00884DCE"/>
    <w:rsid w:val="00884EF8"/>
    <w:rsid w:val="00886F28"/>
    <w:rsid w:val="00887754"/>
    <w:rsid w:val="008944C0"/>
    <w:rsid w:val="00896F3A"/>
    <w:rsid w:val="008A2C42"/>
    <w:rsid w:val="008A4765"/>
    <w:rsid w:val="008A4ED9"/>
    <w:rsid w:val="008B35FD"/>
    <w:rsid w:val="008B36B4"/>
    <w:rsid w:val="008B5679"/>
    <w:rsid w:val="008B6E78"/>
    <w:rsid w:val="008B748B"/>
    <w:rsid w:val="008C3BD1"/>
    <w:rsid w:val="008C45BE"/>
    <w:rsid w:val="008C4A53"/>
    <w:rsid w:val="008C62D5"/>
    <w:rsid w:val="008C674D"/>
    <w:rsid w:val="008C726D"/>
    <w:rsid w:val="008C775A"/>
    <w:rsid w:val="008D0DDB"/>
    <w:rsid w:val="008D0E69"/>
    <w:rsid w:val="008D7B44"/>
    <w:rsid w:val="008E064B"/>
    <w:rsid w:val="008E2AB4"/>
    <w:rsid w:val="008E3090"/>
    <w:rsid w:val="008E3DB0"/>
    <w:rsid w:val="008E3E78"/>
    <w:rsid w:val="008E4023"/>
    <w:rsid w:val="008E42B5"/>
    <w:rsid w:val="008E4A89"/>
    <w:rsid w:val="008F0D23"/>
    <w:rsid w:val="008F190B"/>
    <w:rsid w:val="008F1C6E"/>
    <w:rsid w:val="008F77DD"/>
    <w:rsid w:val="00901097"/>
    <w:rsid w:val="0090544E"/>
    <w:rsid w:val="00906BA3"/>
    <w:rsid w:val="009118D6"/>
    <w:rsid w:val="009119F6"/>
    <w:rsid w:val="00914696"/>
    <w:rsid w:val="00920BE3"/>
    <w:rsid w:val="00926D75"/>
    <w:rsid w:val="00926E27"/>
    <w:rsid w:val="009270A7"/>
    <w:rsid w:val="00927345"/>
    <w:rsid w:val="00927921"/>
    <w:rsid w:val="009318D7"/>
    <w:rsid w:val="00932643"/>
    <w:rsid w:val="00933442"/>
    <w:rsid w:val="009334FB"/>
    <w:rsid w:val="00937C1F"/>
    <w:rsid w:val="0094127E"/>
    <w:rsid w:val="00944FC4"/>
    <w:rsid w:val="00956D92"/>
    <w:rsid w:val="0095730D"/>
    <w:rsid w:val="00965520"/>
    <w:rsid w:val="00965D27"/>
    <w:rsid w:val="00971DD0"/>
    <w:rsid w:val="0097742B"/>
    <w:rsid w:val="00977783"/>
    <w:rsid w:val="009779C0"/>
    <w:rsid w:val="00981C64"/>
    <w:rsid w:val="00982AE6"/>
    <w:rsid w:val="00984435"/>
    <w:rsid w:val="00984E7A"/>
    <w:rsid w:val="009858C9"/>
    <w:rsid w:val="00986C1F"/>
    <w:rsid w:val="009872AA"/>
    <w:rsid w:val="00991BD1"/>
    <w:rsid w:val="0099440D"/>
    <w:rsid w:val="009951D9"/>
    <w:rsid w:val="009A42D7"/>
    <w:rsid w:val="009A605C"/>
    <w:rsid w:val="009A6218"/>
    <w:rsid w:val="009A6A62"/>
    <w:rsid w:val="009A7F0E"/>
    <w:rsid w:val="009B03E2"/>
    <w:rsid w:val="009B1792"/>
    <w:rsid w:val="009B2AB1"/>
    <w:rsid w:val="009B346E"/>
    <w:rsid w:val="009B6288"/>
    <w:rsid w:val="009B7A95"/>
    <w:rsid w:val="009C06EE"/>
    <w:rsid w:val="009C0E98"/>
    <w:rsid w:val="009C24E7"/>
    <w:rsid w:val="009C3597"/>
    <w:rsid w:val="009C48F1"/>
    <w:rsid w:val="009C5745"/>
    <w:rsid w:val="009C68EC"/>
    <w:rsid w:val="009C7649"/>
    <w:rsid w:val="009D441C"/>
    <w:rsid w:val="009D4C2D"/>
    <w:rsid w:val="009E0A9F"/>
    <w:rsid w:val="009E2612"/>
    <w:rsid w:val="009E2EDC"/>
    <w:rsid w:val="009E2F73"/>
    <w:rsid w:val="009E6F84"/>
    <w:rsid w:val="009E6F8A"/>
    <w:rsid w:val="009F1D3A"/>
    <w:rsid w:val="009F1F73"/>
    <w:rsid w:val="009F2E6E"/>
    <w:rsid w:val="009F54C5"/>
    <w:rsid w:val="009F556B"/>
    <w:rsid w:val="00A01661"/>
    <w:rsid w:val="00A02471"/>
    <w:rsid w:val="00A02EE9"/>
    <w:rsid w:val="00A03D08"/>
    <w:rsid w:val="00A03E46"/>
    <w:rsid w:val="00A05D7A"/>
    <w:rsid w:val="00A06B7E"/>
    <w:rsid w:val="00A10950"/>
    <w:rsid w:val="00A112B9"/>
    <w:rsid w:val="00A118D7"/>
    <w:rsid w:val="00A12781"/>
    <w:rsid w:val="00A12AE5"/>
    <w:rsid w:val="00A13A57"/>
    <w:rsid w:val="00A1566B"/>
    <w:rsid w:val="00A15FA0"/>
    <w:rsid w:val="00A21425"/>
    <w:rsid w:val="00A224F5"/>
    <w:rsid w:val="00A3057A"/>
    <w:rsid w:val="00A330E2"/>
    <w:rsid w:val="00A34D7E"/>
    <w:rsid w:val="00A364D7"/>
    <w:rsid w:val="00A37636"/>
    <w:rsid w:val="00A42464"/>
    <w:rsid w:val="00A4339B"/>
    <w:rsid w:val="00A45917"/>
    <w:rsid w:val="00A45CD9"/>
    <w:rsid w:val="00A4770C"/>
    <w:rsid w:val="00A5570D"/>
    <w:rsid w:val="00A557F6"/>
    <w:rsid w:val="00A62481"/>
    <w:rsid w:val="00A651D4"/>
    <w:rsid w:val="00A65DEC"/>
    <w:rsid w:val="00A66082"/>
    <w:rsid w:val="00A66B88"/>
    <w:rsid w:val="00A714E6"/>
    <w:rsid w:val="00A74575"/>
    <w:rsid w:val="00A7481D"/>
    <w:rsid w:val="00A80000"/>
    <w:rsid w:val="00A801F8"/>
    <w:rsid w:val="00A803C4"/>
    <w:rsid w:val="00A8123A"/>
    <w:rsid w:val="00A84F69"/>
    <w:rsid w:val="00A858F1"/>
    <w:rsid w:val="00A8601D"/>
    <w:rsid w:val="00A860BB"/>
    <w:rsid w:val="00A870E5"/>
    <w:rsid w:val="00A950E4"/>
    <w:rsid w:val="00A962EF"/>
    <w:rsid w:val="00AA21C5"/>
    <w:rsid w:val="00AA23E7"/>
    <w:rsid w:val="00AA4BC2"/>
    <w:rsid w:val="00AA4BE9"/>
    <w:rsid w:val="00AB3D87"/>
    <w:rsid w:val="00AB7F5A"/>
    <w:rsid w:val="00AC065C"/>
    <w:rsid w:val="00AC0B19"/>
    <w:rsid w:val="00AC1798"/>
    <w:rsid w:val="00AC2C7F"/>
    <w:rsid w:val="00AC39CD"/>
    <w:rsid w:val="00AC3E4D"/>
    <w:rsid w:val="00AC5AF1"/>
    <w:rsid w:val="00AC5FCD"/>
    <w:rsid w:val="00AD0EF8"/>
    <w:rsid w:val="00AD1804"/>
    <w:rsid w:val="00AD3E8B"/>
    <w:rsid w:val="00AD4498"/>
    <w:rsid w:val="00AD5980"/>
    <w:rsid w:val="00AD59E8"/>
    <w:rsid w:val="00AE24BA"/>
    <w:rsid w:val="00AE2E08"/>
    <w:rsid w:val="00AE3F01"/>
    <w:rsid w:val="00AE4B59"/>
    <w:rsid w:val="00AE7982"/>
    <w:rsid w:val="00AF1065"/>
    <w:rsid w:val="00AF21FD"/>
    <w:rsid w:val="00AF53B2"/>
    <w:rsid w:val="00AF6188"/>
    <w:rsid w:val="00AF76B2"/>
    <w:rsid w:val="00B002DD"/>
    <w:rsid w:val="00B02254"/>
    <w:rsid w:val="00B02F96"/>
    <w:rsid w:val="00B0485F"/>
    <w:rsid w:val="00B04D70"/>
    <w:rsid w:val="00B074DA"/>
    <w:rsid w:val="00B17400"/>
    <w:rsid w:val="00B216DC"/>
    <w:rsid w:val="00B22695"/>
    <w:rsid w:val="00B26107"/>
    <w:rsid w:val="00B321E3"/>
    <w:rsid w:val="00B3414A"/>
    <w:rsid w:val="00B36C11"/>
    <w:rsid w:val="00B37FE1"/>
    <w:rsid w:val="00B44BD7"/>
    <w:rsid w:val="00B500CC"/>
    <w:rsid w:val="00B5150D"/>
    <w:rsid w:val="00B5416A"/>
    <w:rsid w:val="00B55321"/>
    <w:rsid w:val="00B56627"/>
    <w:rsid w:val="00B57692"/>
    <w:rsid w:val="00B632D7"/>
    <w:rsid w:val="00B639B9"/>
    <w:rsid w:val="00B63ACB"/>
    <w:rsid w:val="00B665C0"/>
    <w:rsid w:val="00B70ED7"/>
    <w:rsid w:val="00B7113F"/>
    <w:rsid w:val="00B72CF3"/>
    <w:rsid w:val="00B77ECF"/>
    <w:rsid w:val="00B8053B"/>
    <w:rsid w:val="00B82874"/>
    <w:rsid w:val="00B83303"/>
    <w:rsid w:val="00B8366B"/>
    <w:rsid w:val="00B838D9"/>
    <w:rsid w:val="00B86A51"/>
    <w:rsid w:val="00B874C1"/>
    <w:rsid w:val="00B90AC4"/>
    <w:rsid w:val="00B90BD7"/>
    <w:rsid w:val="00B90D3D"/>
    <w:rsid w:val="00B91ACE"/>
    <w:rsid w:val="00B93408"/>
    <w:rsid w:val="00B96244"/>
    <w:rsid w:val="00BA23E2"/>
    <w:rsid w:val="00BA4D42"/>
    <w:rsid w:val="00BA5B42"/>
    <w:rsid w:val="00BB2502"/>
    <w:rsid w:val="00BB2DA8"/>
    <w:rsid w:val="00BB6FF1"/>
    <w:rsid w:val="00BC00BF"/>
    <w:rsid w:val="00BC413D"/>
    <w:rsid w:val="00BD0539"/>
    <w:rsid w:val="00BD0A9A"/>
    <w:rsid w:val="00BD0E94"/>
    <w:rsid w:val="00BD2BD5"/>
    <w:rsid w:val="00BD594E"/>
    <w:rsid w:val="00BD5CDB"/>
    <w:rsid w:val="00BE2437"/>
    <w:rsid w:val="00BE514C"/>
    <w:rsid w:val="00BE7402"/>
    <w:rsid w:val="00BF12F7"/>
    <w:rsid w:val="00BF15F3"/>
    <w:rsid w:val="00BF1B62"/>
    <w:rsid w:val="00BF3836"/>
    <w:rsid w:val="00BF58EA"/>
    <w:rsid w:val="00C06A50"/>
    <w:rsid w:val="00C11958"/>
    <w:rsid w:val="00C12D5A"/>
    <w:rsid w:val="00C14D80"/>
    <w:rsid w:val="00C158A5"/>
    <w:rsid w:val="00C15C59"/>
    <w:rsid w:val="00C17290"/>
    <w:rsid w:val="00C20921"/>
    <w:rsid w:val="00C2153C"/>
    <w:rsid w:val="00C2232F"/>
    <w:rsid w:val="00C22773"/>
    <w:rsid w:val="00C22AA1"/>
    <w:rsid w:val="00C23738"/>
    <w:rsid w:val="00C308DD"/>
    <w:rsid w:val="00C31F57"/>
    <w:rsid w:val="00C32EB8"/>
    <w:rsid w:val="00C35DC8"/>
    <w:rsid w:val="00C41789"/>
    <w:rsid w:val="00C43588"/>
    <w:rsid w:val="00C4512E"/>
    <w:rsid w:val="00C451A7"/>
    <w:rsid w:val="00C47683"/>
    <w:rsid w:val="00C4791B"/>
    <w:rsid w:val="00C50C77"/>
    <w:rsid w:val="00C5147D"/>
    <w:rsid w:val="00C52920"/>
    <w:rsid w:val="00C55AA7"/>
    <w:rsid w:val="00C56DFD"/>
    <w:rsid w:val="00C56F0A"/>
    <w:rsid w:val="00C606DE"/>
    <w:rsid w:val="00C62709"/>
    <w:rsid w:val="00C65954"/>
    <w:rsid w:val="00C705A6"/>
    <w:rsid w:val="00C73F8C"/>
    <w:rsid w:val="00C76BCD"/>
    <w:rsid w:val="00C76E68"/>
    <w:rsid w:val="00C77B87"/>
    <w:rsid w:val="00C803BA"/>
    <w:rsid w:val="00C80441"/>
    <w:rsid w:val="00C81170"/>
    <w:rsid w:val="00C81E5D"/>
    <w:rsid w:val="00C83AC4"/>
    <w:rsid w:val="00C83CA8"/>
    <w:rsid w:val="00C85D03"/>
    <w:rsid w:val="00C86132"/>
    <w:rsid w:val="00C86C5F"/>
    <w:rsid w:val="00C9008D"/>
    <w:rsid w:val="00C92A98"/>
    <w:rsid w:val="00C93ADD"/>
    <w:rsid w:val="00C94B66"/>
    <w:rsid w:val="00C95EC1"/>
    <w:rsid w:val="00C97F2A"/>
    <w:rsid w:val="00CA0284"/>
    <w:rsid w:val="00CA0B3B"/>
    <w:rsid w:val="00CA0E6E"/>
    <w:rsid w:val="00CA1818"/>
    <w:rsid w:val="00CA2B05"/>
    <w:rsid w:val="00CA358B"/>
    <w:rsid w:val="00CB06B2"/>
    <w:rsid w:val="00CB2EC0"/>
    <w:rsid w:val="00CB3F29"/>
    <w:rsid w:val="00CC015E"/>
    <w:rsid w:val="00CC021F"/>
    <w:rsid w:val="00CC03B4"/>
    <w:rsid w:val="00CC16B7"/>
    <w:rsid w:val="00CC1BED"/>
    <w:rsid w:val="00CC374B"/>
    <w:rsid w:val="00CC5D83"/>
    <w:rsid w:val="00CC66F6"/>
    <w:rsid w:val="00CD21E1"/>
    <w:rsid w:val="00CD30E2"/>
    <w:rsid w:val="00CD354B"/>
    <w:rsid w:val="00CD525D"/>
    <w:rsid w:val="00CD5FE2"/>
    <w:rsid w:val="00CD6006"/>
    <w:rsid w:val="00CD6ECE"/>
    <w:rsid w:val="00CE2B5C"/>
    <w:rsid w:val="00CE5A8D"/>
    <w:rsid w:val="00CF105A"/>
    <w:rsid w:val="00CF295A"/>
    <w:rsid w:val="00CF37D1"/>
    <w:rsid w:val="00CF4243"/>
    <w:rsid w:val="00CF5A0E"/>
    <w:rsid w:val="00CF7658"/>
    <w:rsid w:val="00D01497"/>
    <w:rsid w:val="00D026CF"/>
    <w:rsid w:val="00D10647"/>
    <w:rsid w:val="00D11408"/>
    <w:rsid w:val="00D1167B"/>
    <w:rsid w:val="00D11B61"/>
    <w:rsid w:val="00D11DFF"/>
    <w:rsid w:val="00D12170"/>
    <w:rsid w:val="00D122E1"/>
    <w:rsid w:val="00D12E91"/>
    <w:rsid w:val="00D1404D"/>
    <w:rsid w:val="00D1420E"/>
    <w:rsid w:val="00D142DC"/>
    <w:rsid w:val="00D174F8"/>
    <w:rsid w:val="00D21C15"/>
    <w:rsid w:val="00D25BE1"/>
    <w:rsid w:val="00D2774C"/>
    <w:rsid w:val="00D330C5"/>
    <w:rsid w:val="00D33F3E"/>
    <w:rsid w:val="00D3572D"/>
    <w:rsid w:val="00D37226"/>
    <w:rsid w:val="00D37EA7"/>
    <w:rsid w:val="00D40FD7"/>
    <w:rsid w:val="00D41C4C"/>
    <w:rsid w:val="00D42285"/>
    <w:rsid w:val="00D50BCB"/>
    <w:rsid w:val="00D51833"/>
    <w:rsid w:val="00D531CA"/>
    <w:rsid w:val="00D57786"/>
    <w:rsid w:val="00D64C96"/>
    <w:rsid w:val="00D67462"/>
    <w:rsid w:val="00D7003E"/>
    <w:rsid w:val="00D70D9F"/>
    <w:rsid w:val="00D717C4"/>
    <w:rsid w:val="00D8062A"/>
    <w:rsid w:val="00D80ABD"/>
    <w:rsid w:val="00D81396"/>
    <w:rsid w:val="00D82371"/>
    <w:rsid w:val="00D83DA5"/>
    <w:rsid w:val="00D841C6"/>
    <w:rsid w:val="00D87401"/>
    <w:rsid w:val="00D90576"/>
    <w:rsid w:val="00D90905"/>
    <w:rsid w:val="00D94C35"/>
    <w:rsid w:val="00D97705"/>
    <w:rsid w:val="00DA06FC"/>
    <w:rsid w:val="00DA2B15"/>
    <w:rsid w:val="00DA41E3"/>
    <w:rsid w:val="00DA4A4B"/>
    <w:rsid w:val="00DA57A8"/>
    <w:rsid w:val="00DB09A2"/>
    <w:rsid w:val="00DB1360"/>
    <w:rsid w:val="00DB15EE"/>
    <w:rsid w:val="00DB73A2"/>
    <w:rsid w:val="00DC0D1A"/>
    <w:rsid w:val="00DC154B"/>
    <w:rsid w:val="00DC16D8"/>
    <w:rsid w:val="00DC35BF"/>
    <w:rsid w:val="00DC371C"/>
    <w:rsid w:val="00DC39EB"/>
    <w:rsid w:val="00DC45F3"/>
    <w:rsid w:val="00DC51A0"/>
    <w:rsid w:val="00DC5378"/>
    <w:rsid w:val="00DD65C7"/>
    <w:rsid w:val="00DD6C0B"/>
    <w:rsid w:val="00DE18A6"/>
    <w:rsid w:val="00DE2A42"/>
    <w:rsid w:val="00DE4B63"/>
    <w:rsid w:val="00DF0B46"/>
    <w:rsid w:val="00DF13C0"/>
    <w:rsid w:val="00DF1B59"/>
    <w:rsid w:val="00DF2003"/>
    <w:rsid w:val="00DF5426"/>
    <w:rsid w:val="00DF63DA"/>
    <w:rsid w:val="00DF7BE8"/>
    <w:rsid w:val="00E002AE"/>
    <w:rsid w:val="00E00708"/>
    <w:rsid w:val="00E01DAE"/>
    <w:rsid w:val="00E02CB1"/>
    <w:rsid w:val="00E05FFB"/>
    <w:rsid w:val="00E06548"/>
    <w:rsid w:val="00E06E7D"/>
    <w:rsid w:val="00E13F1F"/>
    <w:rsid w:val="00E1417F"/>
    <w:rsid w:val="00E144C3"/>
    <w:rsid w:val="00E14EA4"/>
    <w:rsid w:val="00E1618D"/>
    <w:rsid w:val="00E174E9"/>
    <w:rsid w:val="00E2221E"/>
    <w:rsid w:val="00E22331"/>
    <w:rsid w:val="00E24CAD"/>
    <w:rsid w:val="00E2737A"/>
    <w:rsid w:val="00E3099C"/>
    <w:rsid w:val="00E351AA"/>
    <w:rsid w:val="00E36180"/>
    <w:rsid w:val="00E4152C"/>
    <w:rsid w:val="00E428C6"/>
    <w:rsid w:val="00E444BB"/>
    <w:rsid w:val="00E4501B"/>
    <w:rsid w:val="00E46D69"/>
    <w:rsid w:val="00E52E6A"/>
    <w:rsid w:val="00E53EB1"/>
    <w:rsid w:val="00E54725"/>
    <w:rsid w:val="00E5613B"/>
    <w:rsid w:val="00E5664D"/>
    <w:rsid w:val="00E56B64"/>
    <w:rsid w:val="00E57943"/>
    <w:rsid w:val="00E62D1A"/>
    <w:rsid w:val="00E6327C"/>
    <w:rsid w:val="00E7125B"/>
    <w:rsid w:val="00E7143F"/>
    <w:rsid w:val="00E770EB"/>
    <w:rsid w:val="00E8082C"/>
    <w:rsid w:val="00E81028"/>
    <w:rsid w:val="00E833D8"/>
    <w:rsid w:val="00E83732"/>
    <w:rsid w:val="00E8381A"/>
    <w:rsid w:val="00E9113B"/>
    <w:rsid w:val="00E91F41"/>
    <w:rsid w:val="00E920D8"/>
    <w:rsid w:val="00E95213"/>
    <w:rsid w:val="00E96CB7"/>
    <w:rsid w:val="00EA037C"/>
    <w:rsid w:val="00EA065D"/>
    <w:rsid w:val="00EA199A"/>
    <w:rsid w:val="00EA1E73"/>
    <w:rsid w:val="00EA5C53"/>
    <w:rsid w:val="00EA68F3"/>
    <w:rsid w:val="00EA6E4B"/>
    <w:rsid w:val="00EA7159"/>
    <w:rsid w:val="00EA729C"/>
    <w:rsid w:val="00EB0764"/>
    <w:rsid w:val="00EB1AC6"/>
    <w:rsid w:val="00EB74D1"/>
    <w:rsid w:val="00EC461E"/>
    <w:rsid w:val="00EC528B"/>
    <w:rsid w:val="00EC6C1E"/>
    <w:rsid w:val="00EC73A4"/>
    <w:rsid w:val="00ED026D"/>
    <w:rsid w:val="00ED3977"/>
    <w:rsid w:val="00ED6CD5"/>
    <w:rsid w:val="00EF10A6"/>
    <w:rsid w:val="00EF2381"/>
    <w:rsid w:val="00EF3A19"/>
    <w:rsid w:val="00EF44C5"/>
    <w:rsid w:val="00EF6D36"/>
    <w:rsid w:val="00F00A40"/>
    <w:rsid w:val="00F01358"/>
    <w:rsid w:val="00F018D3"/>
    <w:rsid w:val="00F02AA1"/>
    <w:rsid w:val="00F128D0"/>
    <w:rsid w:val="00F14A4F"/>
    <w:rsid w:val="00F1583E"/>
    <w:rsid w:val="00F17C1A"/>
    <w:rsid w:val="00F218E0"/>
    <w:rsid w:val="00F23CBB"/>
    <w:rsid w:val="00F262CA"/>
    <w:rsid w:val="00F26304"/>
    <w:rsid w:val="00F31468"/>
    <w:rsid w:val="00F41185"/>
    <w:rsid w:val="00F433FB"/>
    <w:rsid w:val="00F4463D"/>
    <w:rsid w:val="00F45566"/>
    <w:rsid w:val="00F46B3F"/>
    <w:rsid w:val="00F534BD"/>
    <w:rsid w:val="00F55200"/>
    <w:rsid w:val="00F56581"/>
    <w:rsid w:val="00F61A5B"/>
    <w:rsid w:val="00F62AD0"/>
    <w:rsid w:val="00F633DC"/>
    <w:rsid w:val="00F6422C"/>
    <w:rsid w:val="00F65D2B"/>
    <w:rsid w:val="00F71C46"/>
    <w:rsid w:val="00F74CE4"/>
    <w:rsid w:val="00F771FB"/>
    <w:rsid w:val="00F84C2B"/>
    <w:rsid w:val="00F925D3"/>
    <w:rsid w:val="00F9274A"/>
    <w:rsid w:val="00F9275F"/>
    <w:rsid w:val="00F9382F"/>
    <w:rsid w:val="00F9417E"/>
    <w:rsid w:val="00F944C3"/>
    <w:rsid w:val="00FA1475"/>
    <w:rsid w:val="00FA4547"/>
    <w:rsid w:val="00FA5B5C"/>
    <w:rsid w:val="00FA69EF"/>
    <w:rsid w:val="00FB5BFB"/>
    <w:rsid w:val="00FC00B1"/>
    <w:rsid w:val="00FC22EB"/>
    <w:rsid w:val="00FC2F88"/>
    <w:rsid w:val="00FD3594"/>
    <w:rsid w:val="00FD4379"/>
    <w:rsid w:val="00FD5B84"/>
    <w:rsid w:val="00FD625F"/>
    <w:rsid w:val="00FD7057"/>
    <w:rsid w:val="00FE2189"/>
    <w:rsid w:val="00FE4495"/>
    <w:rsid w:val="00FE4C86"/>
    <w:rsid w:val="00FE63AF"/>
    <w:rsid w:val="00FE7E8B"/>
    <w:rsid w:val="00FF070D"/>
    <w:rsid w:val="00FF2538"/>
    <w:rsid w:val="00FF33D9"/>
    <w:rsid w:val="00FF3F59"/>
    <w:rsid w:val="00FF46D3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4E8DF8"/>
  <w15:docId w15:val="{B04F0115-E505-48D5-AAC3-683F9900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0A8"/>
    <w:pPr>
      <w:widowControl w:val="0"/>
      <w:autoSpaceDE w:val="0"/>
      <w:autoSpaceDN w:val="0"/>
    </w:pPr>
    <w:rPr>
      <w:rFonts w:ascii="Courier" w:eastAsia="바탕" w:hAnsi="Courier" w:cs="Courier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F944C3"/>
    <w:pPr>
      <w:keepNext/>
      <w:tabs>
        <w:tab w:val="left" w:pos="-720"/>
      </w:tabs>
      <w:suppressAutoHyphens/>
      <w:jc w:val="center"/>
      <w:outlineLvl w:val="0"/>
    </w:pPr>
    <w:rPr>
      <w:b/>
      <w:bCs/>
      <w:sz w:val="22"/>
      <w:szCs w:val="22"/>
    </w:rPr>
  </w:style>
  <w:style w:type="paragraph" w:styleId="2">
    <w:name w:val="heading 2"/>
    <w:basedOn w:val="a"/>
    <w:next w:val="a"/>
    <w:link w:val="2Char"/>
    <w:uiPriority w:val="99"/>
    <w:qFormat/>
    <w:rsid w:val="00F944C3"/>
    <w:pPr>
      <w:keepNext/>
      <w:tabs>
        <w:tab w:val="left" w:pos="-720"/>
      </w:tabs>
      <w:suppressAutoHyphens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9"/>
    <w:qFormat/>
    <w:rsid w:val="00F944C3"/>
    <w:pPr>
      <w:keepNext/>
      <w:tabs>
        <w:tab w:val="left" w:pos="-720"/>
      </w:tabs>
      <w:suppressAutoHyphens/>
      <w:jc w:val="both"/>
      <w:outlineLvl w:val="2"/>
    </w:pPr>
    <w:rPr>
      <w:b/>
      <w:bCs/>
      <w:spacing w:val="-2"/>
      <w:sz w:val="22"/>
      <w:szCs w:val="22"/>
    </w:rPr>
  </w:style>
  <w:style w:type="paragraph" w:styleId="4">
    <w:name w:val="heading 4"/>
    <w:basedOn w:val="a"/>
    <w:next w:val="a"/>
    <w:link w:val="4Char"/>
    <w:uiPriority w:val="99"/>
    <w:qFormat/>
    <w:rsid w:val="00F944C3"/>
    <w:pPr>
      <w:keepNext/>
      <w:outlineLvl w:val="3"/>
    </w:pPr>
    <w:rPr>
      <w:b/>
      <w:bCs/>
      <w:sz w:val="22"/>
      <w:szCs w:val="22"/>
    </w:rPr>
  </w:style>
  <w:style w:type="paragraph" w:styleId="5">
    <w:name w:val="heading 5"/>
    <w:basedOn w:val="a"/>
    <w:next w:val="a"/>
    <w:link w:val="5Char"/>
    <w:uiPriority w:val="99"/>
    <w:qFormat/>
    <w:rsid w:val="00F944C3"/>
    <w:pPr>
      <w:keepNext/>
      <w:tabs>
        <w:tab w:val="left" w:pos="-720"/>
      </w:tabs>
      <w:suppressAutoHyphens/>
      <w:ind w:left="180" w:right="180"/>
      <w:jc w:val="both"/>
      <w:outlineLvl w:val="4"/>
    </w:pPr>
    <w:rPr>
      <w:rFonts w:ascii="CG Times" w:hAnsi="CG Times" w:cs="CG Times"/>
      <w:b/>
      <w:bCs/>
      <w:spacing w:val="-2"/>
      <w:sz w:val="22"/>
      <w:szCs w:val="22"/>
    </w:rPr>
  </w:style>
  <w:style w:type="paragraph" w:styleId="6">
    <w:name w:val="heading 6"/>
    <w:basedOn w:val="a"/>
    <w:next w:val="a"/>
    <w:link w:val="6Char"/>
    <w:uiPriority w:val="99"/>
    <w:qFormat/>
    <w:rsid w:val="00F944C3"/>
    <w:pPr>
      <w:keepNext/>
      <w:ind w:left="180" w:right="180"/>
      <w:jc w:val="center"/>
      <w:outlineLvl w:val="5"/>
    </w:pPr>
    <w:rPr>
      <w:rFonts w:ascii="CG Times" w:hAnsi="CG Times" w:cs="CG Times"/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F944C3"/>
    <w:pPr>
      <w:keepNext/>
      <w:ind w:left="180"/>
      <w:jc w:val="both"/>
      <w:outlineLvl w:val="6"/>
    </w:pPr>
    <w:rPr>
      <w:rFonts w:ascii="CG Times" w:hAnsi="CG Times" w:cs="CG Times"/>
      <w:b/>
      <w:bCs/>
      <w:sz w:val="22"/>
      <w:szCs w:val="22"/>
    </w:rPr>
  </w:style>
  <w:style w:type="paragraph" w:styleId="8">
    <w:name w:val="heading 8"/>
    <w:basedOn w:val="a"/>
    <w:next w:val="a"/>
    <w:link w:val="8Char"/>
    <w:uiPriority w:val="99"/>
    <w:qFormat/>
    <w:rsid w:val="00F944C3"/>
    <w:pPr>
      <w:keepNext/>
      <w:ind w:right="180" w:firstLine="180"/>
      <w:jc w:val="both"/>
      <w:outlineLvl w:val="7"/>
    </w:pPr>
    <w:rPr>
      <w:rFonts w:ascii="Times New Roman" w:hAnsi="Times New Roman" w:cs="Times New Roman"/>
      <w:b/>
      <w:bCs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44C3"/>
    <w:rPr>
      <w:rFonts w:ascii="Cambria" w:eastAsia="맑은 고딕" w:hAnsi="Cambria" w:cs="Times New Roman"/>
      <w:b/>
      <w:bCs/>
      <w:kern w:val="32"/>
      <w:sz w:val="32"/>
      <w:szCs w:val="32"/>
      <w:lang w:eastAsia="en-US"/>
    </w:rPr>
  </w:style>
  <w:style w:type="character" w:customStyle="1" w:styleId="2Char">
    <w:name w:val="제목 2 Char"/>
    <w:basedOn w:val="a0"/>
    <w:link w:val="2"/>
    <w:uiPriority w:val="9"/>
    <w:semiHidden/>
    <w:rsid w:val="00F944C3"/>
    <w:rPr>
      <w:rFonts w:ascii="Cambria" w:eastAsia="맑은 고딕" w:hAnsi="Cambria" w:cs="Times New Roman"/>
      <w:b/>
      <w:bCs/>
      <w:i/>
      <w:iCs/>
      <w:sz w:val="28"/>
      <w:szCs w:val="28"/>
      <w:lang w:eastAsia="en-US"/>
    </w:rPr>
  </w:style>
  <w:style w:type="character" w:customStyle="1" w:styleId="3Char">
    <w:name w:val="제목 3 Char"/>
    <w:basedOn w:val="a0"/>
    <w:link w:val="3"/>
    <w:uiPriority w:val="9"/>
    <w:semiHidden/>
    <w:rsid w:val="00F944C3"/>
    <w:rPr>
      <w:rFonts w:ascii="Cambria" w:eastAsia="맑은 고딕" w:hAnsi="Cambria" w:cs="Times New Roman"/>
      <w:b/>
      <w:bCs/>
      <w:sz w:val="26"/>
      <w:szCs w:val="26"/>
      <w:lang w:eastAsia="en-US"/>
    </w:rPr>
  </w:style>
  <w:style w:type="character" w:customStyle="1" w:styleId="4Char">
    <w:name w:val="제목 4 Char"/>
    <w:basedOn w:val="a0"/>
    <w:link w:val="4"/>
    <w:uiPriority w:val="9"/>
    <w:semiHidden/>
    <w:rsid w:val="00F944C3"/>
    <w:rPr>
      <w:b/>
      <w:bCs/>
      <w:sz w:val="28"/>
      <w:szCs w:val="28"/>
      <w:lang w:eastAsia="en-US"/>
    </w:rPr>
  </w:style>
  <w:style w:type="character" w:customStyle="1" w:styleId="5Char">
    <w:name w:val="제목 5 Char"/>
    <w:basedOn w:val="a0"/>
    <w:link w:val="5"/>
    <w:uiPriority w:val="9"/>
    <w:semiHidden/>
    <w:rsid w:val="00F944C3"/>
    <w:rPr>
      <w:b/>
      <w:bCs/>
      <w:i/>
      <w:iCs/>
      <w:sz w:val="26"/>
      <w:szCs w:val="26"/>
      <w:lang w:eastAsia="en-US"/>
    </w:rPr>
  </w:style>
  <w:style w:type="character" w:customStyle="1" w:styleId="6Char">
    <w:name w:val="제목 6 Char"/>
    <w:basedOn w:val="a0"/>
    <w:link w:val="6"/>
    <w:uiPriority w:val="9"/>
    <w:semiHidden/>
    <w:rsid w:val="00F944C3"/>
    <w:rPr>
      <w:b/>
      <w:bCs/>
      <w:lang w:eastAsia="en-US"/>
    </w:rPr>
  </w:style>
  <w:style w:type="character" w:customStyle="1" w:styleId="7Char">
    <w:name w:val="제목 7 Char"/>
    <w:basedOn w:val="a0"/>
    <w:link w:val="7"/>
    <w:uiPriority w:val="9"/>
    <w:semiHidden/>
    <w:rsid w:val="00F944C3"/>
    <w:rPr>
      <w:sz w:val="24"/>
      <w:szCs w:val="24"/>
      <w:lang w:eastAsia="en-US"/>
    </w:rPr>
  </w:style>
  <w:style w:type="character" w:customStyle="1" w:styleId="8Char">
    <w:name w:val="제목 8 Char"/>
    <w:basedOn w:val="a0"/>
    <w:link w:val="8"/>
    <w:uiPriority w:val="9"/>
    <w:semiHidden/>
    <w:rsid w:val="00F944C3"/>
    <w:rPr>
      <w:i/>
      <w:iCs/>
      <w:sz w:val="24"/>
      <w:szCs w:val="24"/>
      <w:lang w:eastAsia="en-US"/>
    </w:rPr>
  </w:style>
  <w:style w:type="paragraph" w:styleId="a3">
    <w:name w:val="endnote text"/>
    <w:basedOn w:val="a"/>
    <w:link w:val="Char"/>
    <w:uiPriority w:val="99"/>
    <w:rsid w:val="00F944C3"/>
    <w:rPr>
      <w:sz w:val="24"/>
      <w:szCs w:val="24"/>
    </w:rPr>
  </w:style>
  <w:style w:type="character" w:customStyle="1" w:styleId="Char">
    <w:name w:val="미주 텍스트 Char"/>
    <w:basedOn w:val="a0"/>
    <w:link w:val="a3"/>
    <w:uiPriority w:val="99"/>
    <w:semiHidden/>
    <w:rsid w:val="00F944C3"/>
    <w:rPr>
      <w:rFonts w:ascii="Courier" w:eastAsia="바탕" w:hAnsi="Courier" w:cs="Courier"/>
      <w:sz w:val="20"/>
      <w:szCs w:val="20"/>
      <w:lang w:eastAsia="en-US"/>
    </w:rPr>
  </w:style>
  <w:style w:type="character" w:styleId="a4">
    <w:name w:val="endnote reference"/>
    <w:basedOn w:val="a0"/>
    <w:uiPriority w:val="99"/>
    <w:rsid w:val="00F944C3"/>
    <w:rPr>
      <w:vertAlign w:val="superscript"/>
    </w:rPr>
  </w:style>
  <w:style w:type="paragraph" w:styleId="a5">
    <w:name w:val="footnote text"/>
    <w:basedOn w:val="a"/>
    <w:link w:val="Char0"/>
    <w:uiPriority w:val="99"/>
    <w:rsid w:val="00F944C3"/>
    <w:rPr>
      <w:sz w:val="24"/>
      <w:szCs w:val="24"/>
    </w:rPr>
  </w:style>
  <w:style w:type="character" w:customStyle="1" w:styleId="Char0">
    <w:name w:val="각주 텍스트 Char"/>
    <w:basedOn w:val="a0"/>
    <w:link w:val="a5"/>
    <w:uiPriority w:val="99"/>
    <w:semiHidden/>
    <w:rsid w:val="00F944C3"/>
    <w:rPr>
      <w:rFonts w:ascii="Courier" w:eastAsia="바탕" w:hAnsi="Courier" w:cs="Courier"/>
      <w:sz w:val="20"/>
      <w:szCs w:val="20"/>
      <w:lang w:eastAsia="en-US"/>
    </w:rPr>
  </w:style>
  <w:style w:type="character" w:styleId="a6">
    <w:name w:val="footnote reference"/>
    <w:basedOn w:val="a0"/>
    <w:uiPriority w:val="99"/>
    <w:rsid w:val="00F944C3"/>
    <w:rPr>
      <w:vertAlign w:val="superscript"/>
    </w:rPr>
  </w:style>
  <w:style w:type="paragraph" w:styleId="10">
    <w:name w:val="toc 1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20">
    <w:name w:val="toc 2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1440" w:right="720" w:hanging="720"/>
    </w:pPr>
  </w:style>
  <w:style w:type="paragraph" w:styleId="30">
    <w:name w:val="toc 3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2160" w:right="720" w:hanging="720"/>
    </w:pPr>
  </w:style>
  <w:style w:type="paragraph" w:styleId="40">
    <w:name w:val="toc 4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2880" w:right="720" w:hanging="720"/>
    </w:pPr>
  </w:style>
  <w:style w:type="paragraph" w:styleId="50">
    <w:name w:val="toc 5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3600" w:right="720" w:hanging="720"/>
    </w:pPr>
  </w:style>
  <w:style w:type="paragraph" w:styleId="60">
    <w:name w:val="toc 6"/>
    <w:basedOn w:val="a"/>
    <w:next w:val="a"/>
    <w:autoRedefine/>
    <w:uiPriority w:val="99"/>
    <w:rsid w:val="00F944C3"/>
    <w:pPr>
      <w:tabs>
        <w:tab w:val="right" w:pos="9360"/>
      </w:tabs>
      <w:suppressAutoHyphens/>
      <w:ind w:left="720" w:hanging="720"/>
    </w:pPr>
  </w:style>
  <w:style w:type="paragraph" w:styleId="70">
    <w:name w:val="toc 7"/>
    <w:basedOn w:val="a"/>
    <w:next w:val="a"/>
    <w:autoRedefine/>
    <w:uiPriority w:val="99"/>
    <w:rsid w:val="00F944C3"/>
    <w:pPr>
      <w:suppressAutoHyphens/>
      <w:ind w:left="720" w:hanging="720"/>
    </w:pPr>
  </w:style>
  <w:style w:type="paragraph" w:styleId="80">
    <w:name w:val="toc 8"/>
    <w:basedOn w:val="a"/>
    <w:next w:val="a"/>
    <w:autoRedefine/>
    <w:uiPriority w:val="99"/>
    <w:rsid w:val="00F944C3"/>
    <w:pPr>
      <w:tabs>
        <w:tab w:val="right" w:pos="9360"/>
      </w:tabs>
      <w:suppressAutoHyphens/>
      <w:ind w:left="720" w:hanging="720"/>
    </w:pPr>
  </w:style>
  <w:style w:type="paragraph" w:styleId="9">
    <w:name w:val="toc 9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720" w:hanging="720"/>
    </w:pPr>
  </w:style>
  <w:style w:type="paragraph" w:styleId="11">
    <w:name w:val="index 1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1440" w:right="720" w:hanging="1440"/>
    </w:pPr>
  </w:style>
  <w:style w:type="paragraph" w:styleId="21">
    <w:name w:val="index 2"/>
    <w:basedOn w:val="a"/>
    <w:next w:val="a"/>
    <w:autoRedefine/>
    <w:uiPriority w:val="99"/>
    <w:rsid w:val="00F944C3"/>
    <w:pPr>
      <w:tabs>
        <w:tab w:val="right" w:leader="dot" w:pos="9360"/>
      </w:tabs>
      <w:suppressAutoHyphens/>
      <w:ind w:left="1440" w:right="720" w:hanging="720"/>
    </w:pPr>
  </w:style>
  <w:style w:type="paragraph" w:styleId="a7">
    <w:name w:val="toa heading"/>
    <w:basedOn w:val="a"/>
    <w:next w:val="a"/>
    <w:uiPriority w:val="99"/>
    <w:rsid w:val="00F944C3"/>
    <w:pPr>
      <w:tabs>
        <w:tab w:val="right" w:pos="9360"/>
      </w:tabs>
      <w:suppressAutoHyphens/>
    </w:pPr>
  </w:style>
  <w:style w:type="paragraph" w:styleId="a8">
    <w:name w:val="caption"/>
    <w:basedOn w:val="a"/>
    <w:next w:val="a"/>
    <w:uiPriority w:val="99"/>
    <w:qFormat/>
    <w:rsid w:val="00F944C3"/>
    <w:rPr>
      <w:sz w:val="24"/>
      <w:szCs w:val="24"/>
    </w:rPr>
  </w:style>
  <w:style w:type="character" w:customStyle="1" w:styleId="EquationCaption">
    <w:name w:val="_Equation Caption"/>
    <w:uiPriority w:val="99"/>
    <w:rsid w:val="00F944C3"/>
  </w:style>
  <w:style w:type="paragraph" w:styleId="a9">
    <w:name w:val="header"/>
    <w:basedOn w:val="a"/>
    <w:link w:val="Char1"/>
    <w:uiPriority w:val="99"/>
    <w:rsid w:val="00F944C3"/>
    <w:pPr>
      <w:tabs>
        <w:tab w:val="center" w:pos="4320"/>
        <w:tab w:val="right" w:pos="8640"/>
      </w:tabs>
    </w:pPr>
  </w:style>
  <w:style w:type="character" w:customStyle="1" w:styleId="Char1">
    <w:name w:val="머리글 Char"/>
    <w:basedOn w:val="a0"/>
    <w:link w:val="a9"/>
    <w:uiPriority w:val="99"/>
    <w:rsid w:val="00F944C3"/>
    <w:rPr>
      <w:rFonts w:ascii="Courier" w:eastAsia="바탕" w:hAnsi="Courier" w:cs="Courier"/>
      <w:sz w:val="20"/>
      <w:szCs w:val="20"/>
      <w:lang w:eastAsia="en-US"/>
    </w:rPr>
  </w:style>
  <w:style w:type="paragraph" w:styleId="aa">
    <w:name w:val="footer"/>
    <w:basedOn w:val="a"/>
    <w:link w:val="Char2"/>
    <w:uiPriority w:val="99"/>
    <w:rsid w:val="00F944C3"/>
    <w:pPr>
      <w:tabs>
        <w:tab w:val="center" w:pos="4320"/>
        <w:tab w:val="right" w:pos="8640"/>
      </w:tabs>
    </w:pPr>
  </w:style>
  <w:style w:type="character" w:customStyle="1" w:styleId="Char2">
    <w:name w:val="바닥글 Char"/>
    <w:basedOn w:val="a0"/>
    <w:link w:val="aa"/>
    <w:uiPriority w:val="99"/>
    <w:rsid w:val="00F944C3"/>
    <w:rPr>
      <w:rFonts w:ascii="Courier" w:eastAsia="바탕" w:hAnsi="Courier" w:cs="Courier"/>
      <w:sz w:val="20"/>
      <w:szCs w:val="20"/>
      <w:lang w:eastAsia="en-US"/>
    </w:rPr>
  </w:style>
  <w:style w:type="character" w:styleId="ab">
    <w:name w:val="page number"/>
    <w:basedOn w:val="a0"/>
    <w:uiPriority w:val="99"/>
    <w:rsid w:val="00F944C3"/>
  </w:style>
  <w:style w:type="paragraph" w:styleId="ac">
    <w:name w:val="Body Text"/>
    <w:basedOn w:val="a"/>
    <w:link w:val="Char3"/>
    <w:uiPriority w:val="99"/>
    <w:rsid w:val="00F944C3"/>
    <w:pPr>
      <w:tabs>
        <w:tab w:val="left" w:pos="-720"/>
      </w:tabs>
      <w:suppressAutoHyphens/>
    </w:pPr>
    <w:rPr>
      <w:spacing w:val="-2"/>
      <w:sz w:val="22"/>
      <w:szCs w:val="22"/>
      <w:u w:val="single"/>
    </w:rPr>
  </w:style>
  <w:style w:type="character" w:customStyle="1" w:styleId="Char3">
    <w:name w:val="본문 Char"/>
    <w:basedOn w:val="a0"/>
    <w:link w:val="ac"/>
    <w:uiPriority w:val="99"/>
    <w:semiHidden/>
    <w:rsid w:val="00F944C3"/>
    <w:rPr>
      <w:rFonts w:ascii="Courier" w:eastAsia="바탕" w:hAnsi="Courier" w:cs="Courier"/>
      <w:sz w:val="20"/>
      <w:szCs w:val="20"/>
      <w:lang w:eastAsia="en-US"/>
    </w:rPr>
  </w:style>
  <w:style w:type="paragraph" w:styleId="22">
    <w:name w:val="Body Text 2"/>
    <w:basedOn w:val="a"/>
    <w:link w:val="2Char0"/>
    <w:uiPriority w:val="99"/>
    <w:rsid w:val="00F944C3"/>
    <w:pPr>
      <w:jc w:val="both"/>
    </w:pPr>
    <w:rPr>
      <w:rFonts w:ascii="CG Times" w:hAnsi="CG Times" w:cs="CG Times"/>
      <w:sz w:val="22"/>
      <w:szCs w:val="22"/>
    </w:rPr>
  </w:style>
  <w:style w:type="character" w:customStyle="1" w:styleId="2Char0">
    <w:name w:val="본문 2 Char"/>
    <w:basedOn w:val="a0"/>
    <w:link w:val="22"/>
    <w:uiPriority w:val="99"/>
    <w:semiHidden/>
    <w:rsid w:val="00F944C3"/>
    <w:rPr>
      <w:rFonts w:ascii="Courier" w:eastAsia="바탕" w:hAnsi="Courier" w:cs="Courier"/>
      <w:sz w:val="20"/>
      <w:szCs w:val="20"/>
      <w:lang w:eastAsia="en-US"/>
    </w:rPr>
  </w:style>
  <w:style w:type="paragraph" w:styleId="ad">
    <w:name w:val="Block Text"/>
    <w:basedOn w:val="a"/>
    <w:uiPriority w:val="99"/>
    <w:rsid w:val="00F944C3"/>
    <w:pPr>
      <w:tabs>
        <w:tab w:val="left" w:pos="-720"/>
        <w:tab w:val="left" w:pos="180"/>
      </w:tabs>
      <w:suppressAutoHyphens/>
      <w:ind w:left="180" w:right="180" w:hanging="720"/>
      <w:jc w:val="both"/>
    </w:pPr>
    <w:rPr>
      <w:rFonts w:ascii="CG Times" w:hAnsi="CG Times" w:cs="CG Times"/>
      <w:spacing w:val="-2"/>
      <w:sz w:val="22"/>
      <w:szCs w:val="22"/>
    </w:rPr>
  </w:style>
  <w:style w:type="paragraph" w:styleId="ae">
    <w:name w:val="Title"/>
    <w:basedOn w:val="a"/>
    <w:link w:val="Char4"/>
    <w:uiPriority w:val="99"/>
    <w:qFormat/>
    <w:rsid w:val="00F944C3"/>
    <w:pPr>
      <w:suppressAutoHyphens/>
      <w:ind w:left="180" w:right="180"/>
      <w:jc w:val="center"/>
    </w:pPr>
    <w:rPr>
      <w:rFonts w:ascii="CG Times" w:hAnsi="CG Times" w:cs="CG Times"/>
      <w:b/>
      <w:bCs/>
      <w:spacing w:val="-2"/>
      <w:sz w:val="22"/>
      <w:szCs w:val="22"/>
    </w:rPr>
  </w:style>
  <w:style w:type="character" w:customStyle="1" w:styleId="Char4">
    <w:name w:val="제목 Char"/>
    <w:basedOn w:val="a0"/>
    <w:link w:val="ae"/>
    <w:uiPriority w:val="10"/>
    <w:rsid w:val="00F944C3"/>
    <w:rPr>
      <w:rFonts w:ascii="Cambria" w:eastAsia="맑은 고딕" w:hAnsi="Cambria" w:cs="Times New Roman"/>
      <w:b/>
      <w:bCs/>
      <w:kern w:val="28"/>
      <w:sz w:val="32"/>
      <w:szCs w:val="32"/>
      <w:lang w:eastAsia="en-US"/>
    </w:rPr>
  </w:style>
  <w:style w:type="character" w:styleId="af">
    <w:name w:val="Hyperlink"/>
    <w:basedOn w:val="a0"/>
    <w:rsid w:val="00F944C3"/>
    <w:rPr>
      <w:color w:val="0000FF"/>
      <w:u w:val="single"/>
    </w:rPr>
  </w:style>
  <w:style w:type="character" w:styleId="af0">
    <w:name w:val="FollowedHyperlink"/>
    <w:basedOn w:val="a0"/>
    <w:uiPriority w:val="99"/>
    <w:rsid w:val="00F944C3"/>
    <w:rPr>
      <w:color w:val="800080"/>
      <w:u w:val="single"/>
    </w:rPr>
  </w:style>
  <w:style w:type="paragraph" w:customStyle="1" w:styleId="af1">
    <w:name w:val="바탕글"/>
    <w:basedOn w:val="a"/>
    <w:rsid w:val="00676BB4"/>
    <w:pPr>
      <w:widowControl/>
      <w:autoSpaceDE/>
      <w:autoSpaceDN/>
      <w:snapToGrid w:val="0"/>
      <w:spacing w:line="384" w:lineRule="auto"/>
      <w:jc w:val="both"/>
    </w:pPr>
    <w:rPr>
      <w:rFonts w:ascii="바탕" w:hAnsi="바탕" w:cs="Times New Roman"/>
      <w:color w:val="000000"/>
      <w:lang w:eastAsia="ko-KR"/>
    </w:rPr>
  </w:style>
  <w:style w:type="paragraph" w:styleId="af2">
    <w:name w:val="Normal (Web)"/>
    <w:basedOn w:val="a"/>
    <w:rsid w:val="00676BB4"/>
    <w:pPr>
      <w:widowControl/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6BB4"/>
    <w:pPr>
      <w:autoSpaceDE w:val="0"/>
      <w:autoSpaceDN w:val="0"/>
      <w:adjustRightInd w:val="0"/>
    </w:pPr>
    <w:rPr>
      <w:rFonts w:ascii="Georgia" w:hAnsi="Georgia" w:cs="Georgia"/>
      <w:color w:val="000000"/>
      <w:sz w:val="24"/>
      <w:szCs w:val="24"/>
    </w:rPr>
  </w:style>
  <w:style w:type="paragraph" w:styleId="af3">
    <w:name w:val="Balloon Text"/>
    <w:basedOn w:val="a"/>
    <w:link w:val="Char5"/>
    <w:uiPriority w:val="99"/>
    <w:semiHidden/>
    <w:unhideWhenUsed/>
    <w:rsid w:val="0036257B"/>
    <w:rPr>
      <w:rFonts w:ascii="Tahoma" w:hAnsi="Tahoma" w:cs="Tahoma"/>
      <w:sz w:val="16"/>
      <w:szCs w:val="16"/>
    </w:rPr>
  </w:style>
  <w:style w:type="character" w:customStyle="1" w:styleId="Char5">
    <w:name w:val="풍선 도움말 텍스트 Char"/>
    <w:basedOn w:val="a0"/>
    <w:link w:val="af3"/>
    <w:uiPriority w:val="99"/>
    <w:semiHidden/>
    <w:rsid w:val="0036257B"/>
    <w:rPr>
      <w:rFonts w:ascii="Tahoma" w:eastAsia="바탕" w:hAnsi="Tahoma" w:cs="Tahoma"/>
      <w:sz w:val="16"/>
      <w:szCs w:val="16"/>
      <w:lang w:eastAsia="en-US"/>
    </w:rPr>
  </w:style>
  <w:style w:type="paragraph" w:styleId="31">
    <w:name w:val="Body Text Indent 3"/>
    <w:basedOn w:val="a"/>
    <w:link w:val="3Char0"/>
    <w:uiPriority w:val="99"/>
    <w:unhideWhenUsed/>
    <w:rsid w:val="004946E1"/>
    <w:pPr>
      <w:spacing w:after="120"/>
      <w:ind w:left="360"/>
    </w:pPr>
    <w:rPr>
      <w:sz w:val="16"/>
      <w:szCs w:val="16"/>
    </w:rPr>
  </w:style>
  <w:style w:type="character" w:customStyle="1" w:styleId="3Char0">
    <w:name w:val="본문 들여쓰기 3 Char"/>
    <w:basedOn w:val="a0"/>
    <w:link w:val="31"/>
    <w:uiPriority w:val="99"/>
    <w:rsid w:val="004946E1"/>
    <w:rPr>
      <w:rFonts w:ascii="Courier" w:eastAsia="바탕" w:hAnsi="Courier" w:cs="Courier"/>
      <w:sz w:val="16"/>
      <w:szCs w:val="16"/>
      <w:lang w:eastAsia="en-US"/>
    </w:rPr>
  </w:style>
  <w:style w:type="paragraph" w:styleId="af4">
    <w:name w:val="List Paragraph"/>
    <w:basedOn w:val="a"/>
    <w:uiPriority w:val="34"/>
    <w:qFormat/>
    <w:rsid w:val="0046087C"/>
    <w:pPr>
      <w:ind w:left="720"/>
      <w:contextualSpacing/>
    </w:pPr>
  </w:style>
  <w:style w:type="character" w:customStyle="1" w:styleId="titleurl">
    <w:name w:val="titleurl"/>
    <w:basedOn w:val="a0"/>
    <w:rsid w:val="00CA0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874">
          <w:marLeft w:val="163"/>
          <w:marRight w:val="0"/>
          <w:marTop w:val="0"/>
          <w:marBottom w:val="6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73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1" w:color="C4C0B9"/>
                                <w:left w:val="single" w:sz="4" w:space="1" w:color="C4C0B9"/>
                                <w:bottom w:val="single" w:sz="4" w:space="1" w:color="C4C0B9"/>
                                <w:right w:val="single" w:sz="4" w:space="1" w:color="C4C0B9"/>
                              </w:divBdr>
                              <w:divsChild>
                                <w:div w:id="6040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1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8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5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7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otted" w:sz="4" w:space="3" w:color="00000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20588">
          <w:marLeft w:val="163"/>
          <w:marRight w:val="0"/>
          <w:marTop w:val="0"/>
          <w:marBottom w:val="6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92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1" w:color="C4C0B9"/>
                                <w:left w:val="single" w:sz="4" w:space="1" w:color="C4C0B9"/>
                                <w:bottom w:val="single" w:sz="4" w:space="1" w:color="C4C0B9"/>
                                <w:right w:val="single" w:sz="4" w:space="1" w:color="C4C0B9"/>
                              </w:divBdr>
                              <w:divsChild>
                                <w:div w:id="158526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0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1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dotted" w:sz="4" w:space="3" w:color="000000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b.hbsp.harvard.edu/cb/web/product_detail.seam?R=797092-PDF-ENG&amp;conversationId=136452&amp;E=45170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cb.hbsp.harvard.edu/cb/web/product_detail.seam?R=E243-PDF-ENG&amp;conversationId=138392&amp;E=65486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b.hbsp.harvard.edu/cb/web/product_detail.seam?R=E243-PDF-ENG&amp;conversationId=138392&amp;E=65486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Owner\Desktop\MyDisk\Kwangsoo%20Kim\teaching\konkuk\MBA%20Global%20Business%20Environment%20and%20Management\syllabus%20Fall%20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A9744-31D5-4343-A3A1-8B351B52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Fall 2010.dot</Template>
  <TotalTime>1840</TotalTime>
  <Pages>8</Pages>
  <Words>2518</Words>
  <Characters>14356</Characters>
  <Application>Microsoft Office Word</Application>
  <DocSecurity>0</DocSecurity>
  <Lines>119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__________</vt:lpstr>
      <vt:lpstr>__________</vt:lpstr>
    </vt:vector>
  </TitlesOfParts>
  <Company>TECHNOLOGY RESOURCES</Company>
  <LinksUpToDate>false</LinksUpToDate>
  <CharactersWithSpaces>16841</CharactersWithSpaces>
  <SharedDoc>false</SharedDoc>
  <HLinks>
    <vt:vector size="12" baseType="variant">
      <vt:variant>
        <vt:i4>8257546</vt:i4>
      </vt:variant>
      <vt:variant>
        <vt:i4>3</vt:i4>
      </vt:variant>
      <vt:variant>
        <vt:i4>0</vt:i4>
      </vt:variant>
      <vt:variant>
        <vt:i4>5</vt:i4>
      </vt:variant>
      <vt:variant>
        <vt:lpwstr>mailto:fbachui@cityu.edu.hk</vt:lpwstr>
      </vt:variant>
      <vt:variant>
        <vt:lpwstr/>
      </vt:variant>
      <vt:variant>
        <vt:i4>5374001</vt:i4>
      </vt:variant>
      <vt:variant>
        <vt:i4>0</vt:i4>
      </vt:variant>
      <vt:variant>
        <vt:i4>0</vt:i4>
      </vt:variant>
      <vt:variant>
        <vt:i4>5</vt:i4>
      </vt:variant>
      <vt:variant>
        <vt:lpwstr>mailto:mgkkim@cityu.edu.hk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</dc:title>
  <dc:creator>Owner</dc:creator>
  <cp:lastModifiedBy>김광수</cp:lastModifiedBy>
  <cp:revision>174</cp:revision>
  <cp:lastPrinted>2020-03-31T10:30:00Z</cp:lastPrinted>
  <dcterms:created xsi:type="dcterms:W3CDTF">2024-04-16T13:04:00Z</dcterms:created>
  <dcterms:modified xsi:type="dcterms:W3CDTF">2025-09-09T05:25:00Z</dcterms:modified>
</cp:coreProperties>
</file>